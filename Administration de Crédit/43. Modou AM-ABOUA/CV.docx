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187" w:rsidRPr="00C974D2" w:rsidRDefault="00563E4E" w:rsidP="0028657D">
      <w:pPr>
        <w:ind w:left="284" w:hanging="284"/>
        <w:jc w:val="both"/>
        <w:rPr>
          <w:rFonts w:asciiTheme="majorHAnsi" w:hAnsiTheme="majorHAnsi"/>
          <w:b/>
          <w:sz w:val="36"/>
          <w:szCs w:val="36"/>
          <w:u w:val="single"/>
        </w:rPr>
      </w:pPr>
      <w:r w:rsidRPr="00563E4E">
        <w:rPr>
          <w:rFonts w:asciiTheme="majorHAnsi" w:hAnsiTheme="majorHAnsi"/>
          <w:b/>
        </w:rPr>
        <w:t xml:space="preserve">                                                           </w:t>
      </w:r>
      <w:r w:rsidR="00D75187" w:rsidRPr="00C974D2">
        <w:rPr>
          <w:rFonts w:asciiTheme="majorHAnsi" w:hAnsiTheme="majorHAnsi"/>
          <w:b/>
          <w:sz w:val="36"/>
          <w:szCs w:val="36"/>
          <w:u w:val="single"/>
        </w:rPr>
        <w:t>Curriculum vitae</w:t>
      </w:r>
    </w:p>
    <w:p w:rsidR="00393B5A" w:rsidRDefault="00203DBA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 xml:space="preserve">            </w:t>
      </w:r>
      <w:r w:rsidR="009E2F33" w:rsidRPr="00563E4E">
        <w:rPr>
          <w:rFonts w:asciiTheme="majorHAnsi" w:hAnsiTheme="majorHAnsi"/>
          <w:b/>
        </w:rPr>
        <w:t xml:space="preserve">       </w:t>
      </w:r>
      <w:r w:rsidR="00393B5A">
        <w:rPr>
          <w:rFonts w:asciiTheme="majorHAnsi" w:hAnsiTheme="majorHAnsi"/>
          <w:b/>
        </w:rPr>
        <w:t xml:space="preserve">                                      </w:t>
      </w:r>
    </w:p>
    <w:p w:rsidR="00393B5A" w:rsidRDefault="00393B5A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D75187" w:rsidRPr="00563E4E" w:rsidRDefault="00393B5A" w:rsidP="0028657D">
      <w:pPr>
        <w:ind w:left="284" w:hanging="284"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                                                               </w:t>
      </w:r>
      <w:r w:rsidR="009E2F33" w:rsidRPr="00563E4E">
        <w:rPr>
          <w:rFonts w:asciiTheme="majorHAnsi" w:hAnsiTheme="majorHAnsi"/>
          <w:b/>
        </w:rPr>
        <w:t xml:space="preserve">  </w:t>
      </w:r>
      <w:r w:rsidR="00D75187" w:rsidRPr="00563E4E">
        <w:rPr>
          <w:rFonts w:asciiTheme="majorHAnsi" w:hAnsiTheme="majorHAnsi"/>
          <w:b/>
          <w:u w:val="single"/>
        </w:rPr>
        <w:t xml:space="preserve">Etat </w:t>
      </w:r>
      <w:r w:rsidR="00D75187" w:rsidRPr="007E1A60">
        <w:rPr>
          <w:rFonts w:asciiTheme="majorHAnsi" w:hAnsiTheme="majorHAnsi"/>
          <w:b/>
          <w:sz w:val="28"/>
          <w:u w:val="single"/>
        </w:rPr>
        <w:t>civil</w:t>
      </w:r>
    </w:p>
    <w:p w:rsidR="00563E4E" w:rsidRDefault="008C26C9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 xml:space="preserve">     </w:t>
      </w:r>
    </w:p>
    <w:p w:rsidR="00393B5A" w:rsidRDefault="00393B5A" w:rsidP="0028657D">
      <w:pPr>
        <w:jc w:val="both"/>
        <w:rPr>
          <w:rFonts w:asciiTheme="majorHAnsi" w:hAnsiTheme="majorHAnsi"/>
          <w:b/>
        </w:rPr>
      </w:pPr>
    </w:p>
    <w:p w:rsidR="00D75187" w:rsidRPr="007E1A60" w:rsidRDefault="00D75187" w:rsidP="0028657D">
      <w:pPr>
        <w:jc w:val="both"/>
        <w:rPr>
          <w:rFonts w:asciiTheme="majorHAnsi" w:hAnsiTheme="majorHAnsi"/>
          <w:sz w:val="36"/>
        </w:rPr>
      </w:pPr>
      <w:r w:rsidRPr="00563E4E">
        <w:rPr>
          <w:rFonts w:asciiTheme="majorHAnsi" w:hAnsiTheme="majorHAnsi"/>
          <w:b/>
        </w:rPr>
        <w:t>Nom et prénom </w:t>
      </w:r>
      <w:r w:rsidRPr="00563E4E">
        <w:rPr>
          <w:rFonts w:asciiTheme="majorHAnsi" w:hAnsiTheme="majorHAnsi"/>
        </w:rPr>
        <w:t xml:space="preserve">: </w:t>
      </w:r>
      <w:r w:rsidR="00ED5B36" w:rsidRPr="00563E4E">
        <w:rPr>
          <w:rFonts w:asciiTheme="majorHAnsi" w:hAnsiTheme="majorHAnsi"/>
        </w:rPr>
        <w:t xml:space="preserve">                  </w:t>
      </w:r>
      <w:r w:rsidR="006F60BE">
        <w:rPr>
          <w:rFonts w:asciiTheme="majorHAnsi" w:hAnsiTheme="majorHAnsi"/>
        </w:rPr>
        <w:t xml:space="preserve">   </w:t>
      </w:r>
      <w:r w:rsidR="00563E4E">
        <w:rPr>
          <w:rFonts w:asciiTheme="majorHAnsi" w:hAnsiTheme="majorHAnsi"/>
        </w:rPr>
        <w:t xml:space="preserve"> </w:t>
      </w:r>
      <w:r w:rsidR="00070271" w:rsidRPr="00563E4E">
        <w:rPr>
          <w:rFonts w:asciiTheme="majorHAnsi" w:hAnsiTheme="majorHAnsi"/>
        </w:rPr>
        <w:t>AM</w:t>
      </w:r>
      <w:r w:rsidR="00070271">
        <w:rPr>
          <w:rFonts w:asciiTheme="majorHAnsi" w:hAnsiTheme="majorHAnsi"/>
        </w:rPr>
        <w:t>-</w:t>
      </w:r>
      <w:r w:rsidR="00070271" w:rsidRPr="00563E4E">
        <w:rPr>
          <w:rFonts w:asciiTheme="majorHAnsi" w:hAnsiTheme="majorHAnsi"/>
        </w:rPr>
        <w:t>ABOUA</w:t>
      </w:r>
      <w:r w:rsidR="007076E8" w:rsidRPr="00563E4E">
        <w:rPr>
          <w:rFonts w:asciiTheme="majorHAnsi" w:hAnsiTheme="majorHAnsi"/>
        </w:rPr>
        <w:t xml:space="preserve"> MODOU</w:t>
      </w:r>
    </w:p>
    <w:p w:rsidR="00D75187" w:rsidRPr="00563E4E" w:rsidRDefault="00D75187" w:rsidP="0028657D">
      <w:pPr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 xml:space="preserve">Date et lieu de naissance </w:t>
      </w:r>
      <w:r w:rsidRPr="00563E4E">
        <w:rPr>
          <w:rFonts w:asciiTheme="majorHAnsi" w:hAnsiTheme="majorHAnsi"/>
        </w:rPr>
        <w:t>:</w:t>
      </w:r>
      <w:r w:rsidR="005A60D5" w:rsidRPr="00563E4E">
        <w:rPr>
          <w:rFonts w:asciiTheme="majorHAnsi" w:hAnsiTheme="majorHAnsi"/>
          <w:b/>
        </w:rPr>
        <w:t xml:space="preserve"> </w:t>
      </w:r>
      <w:r w:rsidR="006F60BE">
        <w:rPr>
          <w:rFonts w:asciiTheme="majorHAnsi" w:hAnsiTheme="majorHAnsi"/>
          <w:b/>
        </w:rPr>
        <w:t xml:space="preserve">   </w:t>
      </w:r>
      <w:r w:rsidRPr="00563E4E">
        <w:rPr>
          <w:rFonts w:asciiTheme="majorHAnsi" w:hAnsiTheme="majorHAnsi"/>
        </w:rPr>
        <w:t>le 12 juillet 1987 à Bongor</w:t>
      </w:r>
    </w:p>
    <w:p w:rsidR="001C3B5B" w:rsidRDefault="00D75187" w:rsidP="0028657D">
      <w:pPr>
        <w:jc w:val="both"/>
        <w:rPr>
          <w:rFonts w:asciiTheme="majorHAnsi" w:hAnsiTheme="majorHAnsi"/>
          <w:lang w:val="en-US"/>
        </w:rPr>
      </w:pPr>
      <w:r w:rsidRPr="00563E4E">
        <w:rPr>
          <w:rFonts w:asciiTheme="majorHAnsi" w:hAnsiTheme="majorHAnsi"/>
          <w:b/>
        </w:rPr>
        <w:t>Profession</w:t>
      </w:r>
      <w:r w:rsidR="001C3B5B" w:rsidRPr="001C3B5B">
        <w:rPr>
          <w:rFonts w:asciiTheme="majorHAnsi" w:hAnsiTheme="majorHAnsi"/>
        </w:rPr>
        <w:t> :</w:t>
      </w:r>
      <w:r w:rsidR="007076E8" w:rsidRPr="001C3B5B">
        <w:rPr>
          <w:rFonts w:asciiTheme="majorHAnsi" w:hAnsiTheme="majorHAnsi"/>
        </w:rPr>
        <w:t xml:space="preserve">         </w:t>
      </w:r>
      <w:r w:rsidR="00ED5B36" w:rsidRPr="001C3B5B">
        <w:rPr>
          <w:rFonts w:asciiTheme="majorHAnsi" w:hAnsiTheme="majorHAnsi"/>
        </w:rPr>
        <w:t xml:space="preserve">                   </w:t>
      </w:r>
      <w:r w:rsidR="0042494E" w:rsidRPr="001C3B5B">
        <w:rPr>
          <w:rFonts w:asciiTheme="majorHAnsi" w:hAnsiTheme="majorHAnsi"/>
        </w:rPr>
        <w:t xml:space="preserve">   </w:t>
      </w:r>
      <w:r w:rsidR="00405A9B" w:rsidRPr="001C3B5B">
        <w:rPr>
          <w:rFonts w:asciiTheme="majorHAnsi" w:hAnsiTheme="majorHAnsi"/>
        </w:rPr>
        <w:t xml:space="preserve"> </w:t>
      </w:r>
      <w:r w:rsidR="001C3B5B">
        <w:rPr>
          <w:rFonts w:asciiTheme="majorHAnsi" w:hAnsiTheme="majorHAnsi"/>
        </w:rPr>
        <w:t xml:space="preserve">Chef d’Agence </w:t>
      </w:r>
      <w:r w:rsidR="00070271" w:rsidRPr="00D30389">
        <w:rPr>
          <w:rFonts w:asciiTheme="majorHAnsi" w:hAnsiTheme="majorHAnsi"/>
          <w:b/>
        </w:rPr>
        <w:t xml:space="preserve">  </w:t>
      </w:r>
      <w:r w:rsidR="00070271" w:rsidRPr="00D30389">
        <w:rPr>
          <w:rFonts w:asciiTheme="majorHAnsi" w:hAnsiTheme="majorHAnsi"/>
          <w:b/>
          <w:lang w:val="en-US"/>
        </w:rPr>
        <w:t>FINADEV</w:t>
      </w:r>
      <w:r w:rsidR="00070271">
        <w:rPr>
          <w:rFonts w:asciiTheme="majorHAnsi" w:hAnsiTheme="majorHAnsi"/>
          <w:b/>
          <w:lang w:val="en-US"/>
        </w:rPr>
        <w:t xml:space="preserve"> TCHAD</w:t>
      </w:r>
      <w:r w:rsidR="00070271" w:rsidRPr="00563E4E">
        <w:rPr>
          <w:rFonts w:asciiTheme="majorHAnsi" w:hAnsiTheme="majorHAnsi"/>
          <w:lang w:val="en-US"/>
        </w:rPr>
        <w:t> (</w:t>
      </w:r>
      <w:r w:rsidR="00070271" w:rsidRPr="001C3B5B">
        <w:rPr>
          <w:rFonts w:asciiTheme="majorHAnsi" w:hAnsiTheme="majorHAnsi"/>
        </w:rPr>
        <w:t>Agence</w:t>
      </w:r>
      <w:r w:rsidR="00070271" w:rsidRPr="00563E4E">
        <w:rPr>
          <w:rFonts w:asciiTheme="majorHAnsi" w:hAnsiTheme="majorHAnsi"/>
          <w:lang w:val="en-US"/>
        </w:rPr>
        <w:t xml:space="preserve"> Nour Al-</w:t>
      </w:r>
    </w:p>
    <w:p w:rsidR="00070271" w:rsidRPr="00563E4E" w:rsidRDefault="001C3B5B" w:rsidP="0028657D">
      <w:pPr>
        <w:tabs>
          <w:tab w:val="left" w:pos="5420"/>
        </w:tabs>
        <w:ind w:left="284" w:hanging="284"/>
        <w:jc w:val="both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                                                         </w:t>
      </w:r>
      <w:r w:rsidR="00070271" w:rsidRPr="00563E4E">
        <w:rPr>
          <w:rFonts w:asciiTheme="majorHAnsi" w:hAnsiTheme="majorHAnsi"/>
          <w:lang w:val="en-US"/>
        </w:rPr>
        <w:t>Hayat</w:t>
      </w:r>
      <w:r w:rsidR="005F0C68">
        <w:rPr>
          <w:rFonts w:asciiTheme="majorHAnsi" w:hAnsiTheme="majorHAnsi"/>
          <w:lang w:val="en-US"/>
        </w:rPr>
        <w:t xml:space="preserve"> </w:t>
      </w:r>
      <w:r>
        <w:rPr>
          <w:rFonts w:asciiTheme="majorHAnsi" w:hAnsiTheme="majorHAnsi"/>
          <w:lang w:val="en-US"/>
        </w:rPr>
        <w:t>Islamique)</w:t>
      </w:r>
      <w:r>
        <w:rPr>
          <w:rFonts w:asciiTheme="majorHAnsi" w:hAnsiTheme="majorHAnsi"/>
          <w:lang w:val="en-US"/>
        </w:rPr>
        <w:tab/>
      </w:r>
    </w:p>
    <w:p w:rsidR="00D30389" w:rsidRPr="00D30389" w:rsidRDefault="00D30389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1C3B5B" w:rsidRDefault="00D75187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>Nationalité </w:t>
      </w:r>
      <w:r w:rsidRPr="00563E4E">
        <w:rPr>
          <w:rFonts w:asciiTheme="majorHAnsi" w:hAnsiTheme="majorHAnsi"/>
        </w:rPr>
        <w:t xml:space="preserve">:                </w:t>
      </w:r>
      <w:r w:rsidR="00ED5B36" w:rsidRPr="00563E4E">
        <w:rPr>
          <w:rFonts w:asciiTheme="majorHAnsi" w:hAnsiTheme="majorHAnsi"/>
        </w:rPr>
        <w:t xml:space="preserve">         </w:t>
      </w:r>
      <w:r w:rsidR="000E60B0" w:rsidRPr="00563E4E">
        <w:rPr>
          <w:rFonts w:asciiTheme="majorHAnsi" w:hAnsiTheme="majorHAnsi"/>
        </w:rPr>
        <w:t xml:space="preserve"> </w:t>
      </w:r>
      <w:r w:rsidR="0042494E" w:rsidRPr="00563E4E">
        <w:rPr>
          <w:rFonts w:asciiTheme="majorHAnsi" w:hAnsiTheme="majorHAnsi"/>
        </w:rPr>
        <w:t xml:space="preserve">     </w:t>
      </w:r>
      <w:r w:rsidR="006F60BE">
        <w:rPr>
          <w:rFonts w:asciiTheme="majorHAnsi" w:hAnsiTheme="majorHAnsi"/>
        </w:rPr>
        <w:t xml:space="preserve"> </w:t>
      </w:r>
      <w:r w:rsidRPr="00563E4E">
        <w:rPr>
          <w:rFonts w:asciiTheme="majorHAnsi" w:hAnsiTheme="majorHAnsi"/>
        </w:rPr>
        <w:t>Tchadienne</w:t>
      </w:r>
    </w:p>
    <w:p w:rsidR="00D75187" w:rsidRPr="001C3B5B" w:rsidRDefault="00D75187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>Situation matrimoniale</w:t>
      </w:r>
      <w:r w:rsidR="001C3B5B">
        <w:rPr>
          <w:rFonts w:asciiTheme="majorHAnsi" w:hAnsiTheme="majorHAnsi"/>
          <w:b/>
        </w:rPr>
        <w:t> :</w:t>
      </w:r>
      <w:r w:rsidRPr="00563E4E">
        <w:rPr>
          <w:rFonts w:asciiTheme="majorHAnsi" w:hAnsiTheme="majorHAnsi"/>
          <w:b/>
        </w:rPr>
        <w:t xml:space="preserve"> </w:t>
      </w:r>
      <w:r w:rsidR="00ED5B36" w:rsidRPr="00563E4E">
        <w:rPr>
          <w:rFonts w:asciiTheme="majorHAnsi" w:hAnsiTheme="majorHAnsi"/>
        </w:rPr>
        <w:t xml:space="preserve">     </w:t>
      </w:r>
      <w:r w:rsidR="006F60BE">
        <w:rPr>
          <w:rFonts w:asciiTheme="majorHAnsi" w:hAnsiTheme="majorHAnsi"/>
        </w:rPr>
        <w:t xml:space="preserve"> </w:t>
      </w:r>
      <w:r w:rsidR="00405A9B">
        <w:rPr>
          <w:rFonts w:asciiTheme="majorHAnsi" w:hAnsiTheme="majorHAnsi"/>
        </w:rPr>
        <w:t xml:space="preserve"> </w:t>
      </w:r>
      <w:r w:rsidR="00070271">
        <w:rPr>
          <w:rFonts w:asciiTheme="majorHAnsi" w:hAnsiTheme="majorHAnsi"/>
        </w:rPr>
        <w:t>Mariée</w:t>
      </w:r>
    </w:p>
    <w:p w:rsidR="00D75187" w:rsidRPr="00563E4E" w:rsidRDefault="00D75187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Tel :</w:t>
      </w:r>
      <w:r w:rsidRPr="00563E4E">
        <w:rPr>
          <w:rFonts w:asciiTheme="majorHAnsi" w:hAnsiTheme="majorHAnsi"/>
        </w:rPr>
        <w:t xml:space="preserve">                     </w:t>
      </w:r>
      <w:r w:rsidR="00ED5B36" w:rsidRPr="00563E4E">
        <w:rPr>
          <w:rFonts w:asciiTheme="majorHAnsi" w:hAnsiTheme="majorHAnsi"/>
        </w:rPr>
        <w:t xml:space="preserve">                  </w:t>
      </w:r>
      <w:r w:rsidR="0042494E" w:rsidRPr="00563E4E">
        <w:rPr>
          <w:rFonts w:asciiTheme="majorHAnsi" w:hAnsiTheme="majorHAnsi"/>
        </w:rPr>
        <w:t xml:space="preserve">      </w:t>
      </w:r>
      <w:r w:rsidR="00ED5B36" w:rsidRPr="00563E4E">
        <w:rPr>
          <w:rFonts w:asciiTheme="majorHAnsi" w:hAnsiTheme="majorHAnsi"/>
        </w:rPr>
        <w:t xml:space="preserve"> </w:t>
      </w:r>
      <w:r w:rsidR="00405A9B">
        <w:rPr>
          <w:rFonts w:asciiTheme="majorHAnsi" w:hAnsiTheme="majorHAnsi"/>
        </w:rPr>
        <w:t xml:space="preserve"> </w:t>
      </w:r>
      <w:r w:rsidR="006F60BE">
        <w:rPr>
          <w:rFonts w:asciiTheme="majorHAnsi" w:hAnsiTheme="majorHAnsi"/>
        </w:rPr>
        <w:t xml:space="preserve"> </w:t>
      </w:r>
      <w:r w:rsidRPr="00563E4E">
        <w:rPr>
          <w:rFonts w:asciiTheme="majorHAnsi" w:hAnsiTheme="majorHAnsi"/>
        </w:rPr>
        <w:t>66248183 / 99248183</w:t>
      </w:r>
      <w:r w:rsidR="006F60BE">
        <w:rPr>
          <w:rFonts w:asciiTheme="majorHAnsi" w:hAnsiTheme="majorHAnsi"/>
        </w:rPr>
        <w:t>/60551015</w:t>
      </w:r>
    </w:p>
    <w:p w:rsidR="009E2F33" w:rsidRPr="001C3B5B" w:rsidRDefault="00D75187" w:rsidP="0028657D">
      <w:pPr>
        <w:ind w:left="284" w:hanging="284"/>
        <w:jc w:val="both"/>
        <w:rPr>
          <w:rFonts w:asciiTheme="majorHAnsi" w:hAnsiTheme="majorHAnsi"/>
          <w:color w:val="0070C0"/>
          <w:sz w:val="28"/>
          <w:szCs w:val="28"/>
        </w:rPr>
      </w:pPr>
      <w:r w:rsidRPr="00563E4E">
        <w:rPr>
          <w:rFonts w:asciiTheme="majorHAnsi" w:hAnsiTheme="majorHAnsi"/>
          <w:b/>
        </w:rPr>
        <w:t>Email </w:t>
      </w:r>
      <w:r w:rsidRPr="00563E4E">
        <w:rPr>
          <w:rFonts w:asciiTheme="majorHAnsi" w:hAnsiTheme="majorHAnsi"/>
        </w:rPr>
        <w:t xml:space="preserve">:           </w:t>
      </w:r>
      <w:r w:rsidR="00ED5B36" w:rsidRPr="00563E4E">
        <w:rPr>
          <w:rFonts w:asciiTheme="majorHAnsi" w:hAnsiTheme="majorHAnsi"/>
        </w:rPr>
        <w:t xml:space="preserve">                          </w:t>
      </w:r>
      <w:r w:rsidR="0042494E" w:rsidRPr="00563E4E">
        <w:rPr>
          <w:rFonts w:asciiTheme="majorHAnsi" w:hAnsiTheme="majorHAnsi"/>
        </w:rPr>
        <w:t xml:space="preserve">  </w:t>
      </w:r>
      <w:r w:rsidR="006F60BE">
        <w:rPr>
          <w:rFonts w:asciiTheme="majorHAnsi" w:hAnsiTheme="majorHAnsi"/>
        </w:rPr>
        <w:t xml:space="preserve">   </w:t>
      </w:r>
      <w:r w:rsidR="0042494E" w:rsidRPr="00563E4E">
        <w:rPr>
          <w:rFonts w:asciiTheme="majorHAnsi" w:hAnsiTheme="majorHAnsi"/>
        </w:rPr>
        <w:t xml:space="preserve"> </w:t>
      </w:r>
      <w:hyperlink r:id="rId8" w:history="1">
        <w:r w:rsidR="009E2F33" w:rsidRPr="001C3B5B">
          <w:rPr>
            <w:rStyle w:val="Lienhypertexte"/>
            <w:rFonts w:asciiTheme="majorHAnsi" w:eastAsia="Times New Roman" w:hAnsiTheme="majorHAnsi" w:cs="Arial"/>
            <w:sz w:val="28"/>
            <w:szCs w:val="28"/>
          </w:rPr>
          <w:t>amabouamodou@gmail.com</w:t>
        </w:r>
      </w:hyperlink>
    </w:p>
    <w:p w:rsidR="009E2F33" w:rsidRPr="001C3B5B" w:rsidRDefault="009E2F33" w:rsidP="0028657D">
      <w:pPr>
        <w:ind w:left="284" w:hanging="284"/>
        <w:jc w:val="both"/>
        <w:rPr>
          <w:rFonts w:asciiTheme="majorHAnsi" w:hAnsiTheme="majorHAnsi"/>
          <w:sz w:val="28"/>
          <w:szCs w:val="28"/>
        </w:rPr>
      </w:pPr>
    </w:p>
    <w:p w:rsidR="00D14D83" w:rsidRDefault="009E2F33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</w:rPr>
        <w:t xml:space="preserve">                                          </w:t>
      </w:r>
      <w:r w:rsidRPr="00563E4E">
        <w:rPr>
          <w:rFonts w:asciiTheme="majorHAnsi" w:hAnsiTheme="majorHAnsi"/>
          <w:b/>
        </w:rPr>
        <w:t xml:space="preserve">  </w:t>
      </w:r>
      <w:r w:rsidR="00AD4C7F" w:rsidRPr="00563E4E">
        <w:rPr>
          <w:rFonts w:asciiTheme="majorHAnsi" w:hAnsiTheme="majorHAnsi"/>
          <w:b/>
        </w:rPr>
        <w:t xml:space="preserve">                </w:t>
      </w:r>
    </w:p>
    <w:p w:rsidR="00D14D83" w:rsidRDefault="00D14D83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D14D83" w:rsidRDefault="00D14D83" w:rsidP="0028657D">
      <w:pPr>
        <w:ind w:left="284" w:hanging="284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</w:t>
      </w:r>
    </w:p>
    <w:p w:rsidR="001D6FA8" w:rsidRDefault="003A6C93" w:rsidP="0028657D">
      <w:pPr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                                              </w:t>
      </w:r>
      <w:r w:rsidR="00A2084E" w:rsidRPr="005C7B08">
        <w:rPr>
          <w:rFonts w:asciiTheme="majorHAnsi" w:hAnsiTheme="majorHAnsi"/>
          <w:b/>
          <w:u w:val="single"/>
        </w:rPr>
        <w:t>EXPERIENCES PROFESSIONNELLES</w:t>
      </w:r>
    </w:p>
    <w:p w:rsidR="008E5FA6" w:rsidRDefault="008E5FA6" w:rsidP="008E5FA6">
      <w:pPr>
        <w:jc w:val="both"/>
        <w:rPr>
          <w:rFonts w:asciiTheme="majorHAnsi" w:hAnsiTheme="majorHAnsi"/>
          <w:b/>
        </w:rPr>
      </w:pPr>
    </w:p>
    <w:p w:rsidR="00FD6800" w:rsidRPr="00CD58F9" w:rsidRDefault="00CD58F9" w:rsidP="0028657D">
      <w:pPr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</w:rPr>
        <w:t xml:space="preserve"> </w:t>
      </w:r>
      <w:r w:rsidR="00FD6800" w:rsidRPr="00563E4E">
        <w:rPr>
          <w:rFonts w:asciiTheme="majorHAnsi" w:hAnsiTheme="majorHAnsi"/>
          <w:b/>
        </w:rPr>
        <w:t xml:space="preserve">Du </w:t>
      </w:r>
      <w:r w:rsidR="00C07706">
        <w:rPr>
          <w:rFonts w:asciiTheme="majorHAnsi" w:hAnsiTheme="majorHAnsi"/>
          <w:b/>
        </w:rPr>
        <w:t>09</w:t>
      </w:r>
      <w:r w:rsidR="00941E77">
        <w:rPr>
          <w:rFonts w:asciiTheme="majorHAnsi" w:hAnsiTheme="majorHAnsi"/>
          <w:b/>
        </w:rPr>
        <w:t>-02-2023</w:t>
      </w:r>
      <w:r w:rsidR="00C07706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à nos jour</w:t>
      </w:r>
    </w:p>
    <w:p w:rsidR="00FD6800" w:rsidRPr="00563E4E" w:rsidRDefault="00FD6800" w:rsidP="0028657D">
      <w:pPr>
        <w:ind w:left="284" w:hanging="284"/>
        <w:jc w:val="both"/>
        <w:rPr>
          <w:rFonts w:asciiTheme="majorHAnsi" w:hAnsiTheme="majorHAnsi"/>
          <w:color w:val="0070C0"/>
          <w:u w:val="single"/>
        </w:rPr>
      </w:pPr>
      <w:r w:rsidRPr="00563E4E">
        <w:rPr>
          <w:rFonts w:asciiTheme="majorHAnsi" w:hAnsiTheme="majorHAnsi"/>
          <w:b/>
        </w:rPr>
        <w:t>NOM DE L’ENTREPRISE </w:t>
      </w:r>
      <w:r w:rsidRPr="00563E4E">
        <w:rPr>
          <w:rFonts w:asciiTheme="majorHAnsi" w:hAnsiTheme="majorHAnsi"/>
        </w:rPr>
        <w:t>: FINADEV TCHAD</w:t>
      </w:r>
    </w:p>
    <w:p w:rsidR="00FD6800" w:rsidRPr="00563E4E" w:rsidRDefault="00FD6800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Poste occupé</w:t>
      </w:r>
      <w:r w:rsidRPr="00563E4E">
        <w:rPr>
          <w:rFonts w:asciiTheme="majorHAnsi" w:hAnsiTheme="majorHAnsi"/>
        </w:rPr>
        <w:t xml:space="preserve"> : </w:t>
      </w:r>
      <w:r w:rsidR="001C3B5B">
        <w:rPr>
          <w:rFonts w:asciiTheme="majorHAnsi" w:hAnsiTheme="majorHAnsi"/>
        </w:rPr>
        <w:t xml:space="preserve">Chef d’Agence </w:t>
      </w:r>
    </w:p>
    <w:p w:rsidR="00FD6800" w:rsidRPr="007546C9" w:rsidRDefault="00FD6800" w:rsidP="0028657D">
      <w:pPr>
        <w:ind w:left="284" w:hanging="284"/>
        <w:jc w:val="both"/>
        <w:rPr>
          <w:rFonts w:asciiTheme="majorHAnsi" w:hAnsiTheme="majorHAnsi"/>
          <w:u w:val="single"/>
        </w:rPr>
      </w:pPr>
      <w:r w:rsidRPr="007546C9">
        <w:rPr>
          <w:rFonts w:asciiTheme="majorHAnsi" w:hAnsiTheme="majorHAnsi"/>
          <w:b/>
          <w:u w:val="single"/>
        </w:rPr>
        <w:t>Missions ou tâches réalisées</w:t>
      </w:r>
      <w:r w:rsidRPr="007546C9">
        <w:rPr>
          <w:rFonts w:asciiTheme="majorHAnsi" w:hAnsiTheme="majorHAnsi"/>
          <w:u w:val="single"/>
        </w:rPr>
        <w:t xml:space="preserve"> :</w:t>
      </w:r>
    </w:p>
    <w:p w:rsidR="00FD6800" w:rsidRPr="00563E4E" w:rsidRDefault="00FD6800" w:rsidP="0028657D">
      <w:pPr>
        <w:numPr>
          <w:ilvl w:val="0"/>
          <w:numId w:val="1"/>
        </w:num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</w:rPr>
        <w:t>Assurer la gestion comptabilité et financière de l’agence</w:t>
      </w:r>
    </w:p>
    <w:p w:rsidR="00FD6800" w:rsidRPr="00563E4E" w:rsidRDefault="00E51819" w:rsidP="0028657D">
      <w:pPr>
        <w:numPr>
          <w:ilvl w:val="0"/>
          <w:numId w:val="1"/>
        </w:numPr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Assurer </w:t>
      </w:r>
      <w:r w:rsidR="00FD6800" w:rsidRPr="00563E4E">
        <w:rPr>
          <w:rFonts w:asciiTheme="majorHAnsi" w:hAnsiTheme="majorHAnsi"/>
        </w:rPr>
        <w:t>la ges</w:t>
      </w:r>
      <w:r w:rsidR="00B601EE">
        <w:rPr>
          <w:rFonts w:asciiTheme="majorHAnsi" w:hAnsiTheme="majorHAnsi"/>
        </w:rPr>
        <w:t xml:space="preserve">tion administrative </w:t>
      </w:r>
    </w:p>
    <w:p w:rsidR="00FD6800" w:rsidRPr="00563E4E" w:rsidRDefault="00FD6800" w:rsidP="0028657D">
      <w:pPr>
        <w:numPr>
          <w:ilvl w:val="0"/>
          <w:numId w:val="1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Assurer le traitement et le suivi</w:t>
      </w:r>
      <w:r w:rsidR="00B601EE">
        <w:rPr>
          <w:rFonts w:asciiTheme="majorHAnsi" w:hAnsiTheme="majorHAnsi"/>
        </w:rPr>
        <w:t xml:space="preserve"> des opérations </w:t>
      </w:r>
    </w:p>
    <w:p w:rsidR="00FD6800" w:rsidRPr="00563E4E" w:rsidRDefault="00FD6800" w:rsidP="0028657D">
      <w:pPr>
        <w:numPr>
          <w:ilvl w:val="0"/>
          <w:numId w:val="1"/>
        </w:numPr>
        <w:ind w:left="284" w:hanging="284"/>
        <w:jc w:val="both"/>
        <w:rPr>
          <w:rFonts w:asciiTheme="majorHAnsi" w:eastAsia="Calibri" w:hAnsiTheme="majorHAnsi"/>
          <w:sz w:val="20"/>
          <w:szCs w:val="20"/>
        </w:rPr>
      </w:pPr>
      <w:r w:rsidRPr="00563E4E">
        <w:rPr>
          <w:rFonts w:asciiTheme="majorHAnsi" w:hAnsiTheme="majorHAnsi"/>
        </w:rPr>
        <w:t>Assurer la gestion de l’ag</w:t>
      </w:r>
      <w:r w:rsidR="00E51819">
        <w:rPr>
          <w:rFonts w:asciiTheme="majorHAnsi" w:hAnsiTheme="majorHAnsi"/>
        </w:rPr>
        <w:t>ence</w:t>
      </w:r>
    </w:p>
    <w:p w:rsidR="00FD6800" w:rsidRPr="003A6C93" w:rsidRDefault="00FD6800" w:rsidP="0028657D">
      <w:pPr>
        <w:numPr>
          <w:ilvl w:val="0"/>
          <w:numId w:val="1"/>
        </w:numPr>
        <w:ind w:left="284" w:hanging="284"/>
        <w:jc w:val="both"/>
        <w:rPr>
          <w:rFonts w:asciiTheme="majorHAnsi" w:eastAsia="Calibri" w:hAnsiTheme="majorHAnsi"/>
        </w:rPr>
      </w:pPr>
      <w:r w:rsidRPr="00563E4E">
        <w:rPr>
          <w:rFonts w:asciiTheme="majorHAnsi" w:hAnsiTheme="majorHAnsi"/>
        </w:rPr>
        <w:t>Assurer la tenue de comptabilité</w:t>
      </w:r>
    </w:p>
    <w:p w:rsidR="003A6C93" w:rsidRDefault="003A6C93" w:rsidP="0028657D">
      <w:pPr>
        <w:jc w:val="both"/>
        <w:rPr>
          <w:rFonts w:asciiTheme="majorHAnsi" w:hAnsiTheme="majorHAnsi"/>
        </w:rPr>
      </w:pPr>
    </w:p>
    <w:p w:rsidR="003A6C93" w:rsidRDefault="003A6C93" w:rsidP="0028657D">
      <w:pPr>
        <w:jc w:val="both"/>
        <w:rPr>
          <w:rFonts w:asciiTheme="majorHAnsi" w:hAnsiTheme="majorHAnsi"/>
        </w:rPr>
      </w:pPr>
    </w:p>
    <w:p w:rsidR="003A6C93" w:rsidRPr="00563E4E" w:rsidRDefault="00922AC6" w:rsidP="0028657D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Du 01-02-2022   Au 08-02</w:t>
      </w:r>
      <w:r w:rsidR="003A6C93">
        <w:rPr>
          <w:rFonts w:asciiTheme="majorHAnsi" w:hAnsiTheme="majorHAnsi"/>
          <w:b/>
        </w:rPr>
        <w:t>-2023</w:t>
      </w:r>
      <w:r w:rsidR="003A6C93" w:rsidRPr="00563E4E">
        <w:rPr>
          <w:rFonts w:asciiTheme="majorHAnsi" w:hAnsiTheme="majorHAnsi"/>
        </w:rPr>
        <w:t xml:space="preserve"> </w:t>
      </w:r>
    </w:p>
    <w:p w:rsidR="003A6C93" w:rsidRPr="00563E4E" w:rsidRDefault="003A6C93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>NOM DE L’ENTREPRISE</w:t>
      </w:r>
      <w:r>
        <w:rPr>
          <w:rFonts w:asciiTheme="majorHAnsi" w:hAnsiTheme="majorHAnsi"/>
          <w:b/>
        </w:rPr>
        <w:t> </w:t>
      </w:r>
      <w:r>
        <w:rPr>
          <w:rFonts w:asciiTheme="majorHAnsi" w:hAnsiTheme="majorHAnsi"/>
        </w:rPr>
        <w:t>:</w:t>
      </w:r>
      <w:r w:rsidRPr="00563E4E">
        <w:rPr>
          <w:rFonts w:asciiTheme="majorHAnsi" w:hAnsiTheme="majorHAnsi"/>
        </w:rPr>
        <w:t xml:space="preserve"> FINADEV TCHAD</w:t>
      </w:r>
    </w:p>
    <w:p w:rsidR="003A6C93" w:rsidRPr="00563E4E" w:rsidRDefault="003A6C9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Poste occupé</w:t>
      </w:r>
      <w:r>
        <w:rPr>
          <w:rFonts w:asciiTheme="majorHAnsi" w:hAnsiTheme="majorHAnsi"/>
        </w:rPr>
        <w:t> : Assistant</w:t>
      </w:r>
      <w:r w:rsidR="001C3B5B">
        <w:rPr>
          <w:rFonts w:asciiTheme="majorHAnsi" w:hAnsiTheme="majorHAnsi"/>
        </w:rPr>
        <w:t xml:space="preserve">e </w:t>
      </w:r>
      <w:r w:rsidR="00FA1927">
        <w:rPr>
          <w:rFonts w:asciiTheme="majorHAnsi" w:hAnsiTheme="majorHAnsi"/>
        </w:rPr>
        <w:t xml:space="preserve"> administrative</w:t>
      </w:r>
    </w:p>
    <w:p w:rsidR="003A6C93" w:rsidRPr="007546C9" w:rsidRDefault="003A6C93" w:rsidP="0028657D">
      <w:pPr>
        <w:ind w:left="284" w:hanging="284"/>
        <w:jc w:val="both"/>
        <w:rPr>
          <w:rFonts w:asciiTheme="majorHAnsi" w:hAnsiTheme="majorHAnsi"/>
          <w:b/>
          <w:u w:val="single"/>
        </w:rPr>
      </w:pPr>
      <w:r w:rsidRPr="007546C9">
        <w:rPr>
          <w:rFonts w:asciiTheme="majorHAnsi" w:hAnsiTheme="majorHAnsi"/>
          <w:b/>
          <w:u w:val="single"/>
        </w:rPr>
        <w:t>Missions ou tâches réalisées :</w:t>
      </w:r>
    </w:p>
    <w:p w:rsidR="003A6C93" w:rsidRPr="00563E4E" w:rsidRDefault="003A6C93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Tenir la réunion d</w:t>
      </w:r>
      <w:r w:rsidR="00922AC6">
        <w:rPr>
          <w:rFonts w:asciiTheme="majorHAnsi" w:hAnsiTheme="majorHAnsi"/>
        </w:rPr>
        <w:t>e</w:t>
      </w:r>
      <w:r w:rsidRPr="00563E4E">
        <w:rPr>
          <w:rFonts w:asciiTheme="majorHAnsi" w:hAnsiTheme="majorHAnsi"/>
        </w:rPr>
        <w:t xml:space="preserve"> sensibilisation</w:t>
      </w:r>
    </w:p>
    <w:p w:rsidR="003A6C93" w:rsidRPr="00563E4E" w:rsidRDefault="003A6C93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Prendre les demandes crédit et les ouvertures de comptes </w:t>
      </w:r>
    </w:p>
    <w:p w:rsidR="003A6C93" w:rsidRPr="00563E4E" w:rsidRDefault="003A6C93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Adhérée les clients et créer le membre et attribuer un numéro de compte</w:t>
      </w:r>
    </w:p>
    <w:p w:rsidR="003A6C93" w:rsidRPr="00563E4E" w:rsidRDefault="003A6C93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Emettre des bordereaux du dépôt et de retraits</w:t>
      </w:r>
    </w:p>
    <w:p w:rsidR="003A6C93" w:rsidRPr="00563E4E" w:rsidRDefault="003A6C93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Engager les fiches des dépenses</w:t>
      </w:r>
    </w:p>
    <w:p w:rsidR="003A6C93" w:rsidRPr="00563E4E" w:rsidRDefault="003A6C93" w:rsidP="0028657D">
      <w:pPr>
        <w:numPr>
          <w:ilvl w:val="0"/>
          <w:numId w:val="4"/>
        </w:numPr>
        <w:ind w:left="284" w:hanging="284"/>
        <w:jc w:val="both"/>
        <w:rPr>
          <w:rFonts w:asciiTheme="majorHAnsi" w:eastAsia="Calibri" w:hAnsiTheme="majorHAnsi"/>
          <w:sz w:val="20"/>
          <w:szCs w:val="20"/>
        </w:rPr>
      </w:pPr>
      <w:r w:rsidRPr="00563E4E">
        <w:rPr>
          <w:rFonts w:asciiTheme="majorHAnsi" w:hAnsiTheme="majorHAnsi"/>
        </w:rPr>
        <w:t xml:space="preserve">Archiver les dossiers des ouvertures et les pièces des dépenses </w:t>
      </w:r>
    </w:p>
    <w:p w:rsidR="003A6C93" w:rsidRPr="00563E4E" w:rsidRDefault="003A6C93" w:rsidP="0028657D">
      <w:pPr>
        <w:jc w:val="both"/>
        <w:rPr>
          <w:rFonts w:asciiTheme="majorHAnsi" w:eastAsia="Calibri" w:hAnsiTheme="majorHAnsi"/>
        </w:rPr>
      </w:pPr>
    </w:p>
    <w:p w:rsidR="00FD6800" w:rsidRPr="00563E4E" w:rsidRDefault="00FD6800" w:rsidP="0028657D">
      <w:pPr>
        <w:ind w:left="284" w:hanging="284"/>
        <w:jc w:val="both"/>
        <w:rPr>
          <w:rFonts w:asciiTheme="majorHAnsi" w:hAnsiTheme="majorHAnsi"/>
        </w:rPr>
      </w:pPr>
    </w:p>
    <w:p w:rsidR="007546C9" w:rsidRDefault="007546C9" w:rsidP="0028657D">
      <w:pPr>
        <w:jc w:val="both"/>
        <w:rPr>
          <w:rFonts w:asciiTheme="majorHAnsi" w:hAnsiTheme="majorHAnsi"/>
          <w:b/>
        </w:rPr>
      </w:pPr>
    </w:p>
    <w:p w:rsidR="0054787A" w:rsidRPr="00563E4E" w:rsidRDefault="00876B01" w:rsidP="0028657D">
      <w:pPr>
        <w:jc w:val="both"/>
        <w:rPr>
          <w:rFonts w:asciiTheme="majorHAnsi" w:hAnsiTheme="majorHAnsi"/>
          <w:u w:val="single"/>
        </w:rPr>
      </w:pPr>
      <w:r w:rsidRPr="00563E4E">
        <w:rPr>
          <w:rFonts w:asciiTheme="majorHAnsi" w:hAnsiTheme="majorHAnsi"/>
          <w:b/>
        </w:rPr>
        <w:t xml:space="preserve">Du </w:t>
      </w:r>
      <w:r w:rsidR="002B1123" w:rsidRPr="00563E4E">
        <w:rPr>
          <w:rFonts w:asciiTheme="majorHAnsi" w:hAnsiTheme="majorHAnsi"/>
          <w:b/>
        </w:rPr>
        <w:t>01-02-2016</w:t>
      </w:r>
      <w:r w:rsidR="00922AC6">
        <w:rPr>
          <w:rFonts w:asciiTheme="majorHAnsi" w:hAnsiTheme="majorHAnsi"/>
          <w:b/>
        </w:rPr>
        <w:t xml:space="preserve"> Au 31-01-2022</w:t>
      </w:r>
      <w:r w:rsidR="002B1123" w:rsidRPr="00563E4E">
        <w:rPr>
          <w:rFonts w:asciiTheme="majorHAnsi" w:hAnsiTheme="majorHAnsi"/>
          <w:b/>
        </w:rPr>
        <w:t xml:space="preserve"> </w:t>
      </w:r>
    </w:p>
    <w:p w:rsidR="0054787A" w:rsidRPr="00563E4E" w:rsidRDefault="009E2F3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NOM DE L’ENTREPRISE</w:t>
      </w:r>
      <w:r w:rsidR="00A93DD8">
        <w:rPr>
          <w:rFonts w:asciiTheme="majorHAnsi" w:hAnsiTheme="majorHAnsi"/>
          <w:b/>
        </w:rPr>
        <w:t> </w:t>
      </w:r>
      <w:r w:rsidR="00A93DD8">
        <w:rPr>
          <w:rFonts w:asciiTheme="majorHAnsi" w:hAnsiTheme="majorHAnsi"/>
        </w:rPr>
        <w:t>:</w:t>
      </w:r>
      <w:r w:rsidR="00A93DD8" w:rsidRPr="00563E4E">
        <w:rPr>
          <w:rFonts w:asciiTheme="majorHAnsi" w:hAnsiTheme="majorHAnsi"/>
        </w:rPr>
        <w:t xml:space="preserve"> FINADEV</w:t>
      </w:r>
      <w:r w:rsidRPr="00563E4E">
        <w:rPr>
          <w:rFonts w:asciiTheme="majorHAnsi" w:hAnsiTheme="majorHAnsi"/>
        </w:rPr>
        <w:t xml:space="preserve"> TCHAD</w:t>
      </w:r>
    </w:p>
    <w:p w:rsidR="009E2F33" w:rsidRPr="00563E4E" w:rsidRDefault="009E2F3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Poste occupé</w:t>
      </w:r>
      <w:r w:rsidRPr="00563E4E">
        <w:rPr>
          <w:rFonts w:asciiTheme="majorHAnsi" w:hAnsiTheme="majorHAnsi"/>
        </w:rPr>
        <w:t> : Chargée de la clientèle</w:t>
      </w:r>
      <w:r w:rsidR="006F60BE">
        <w:rPr>
          <w:rFonts w:asciiTheme="majorHAnsi" w:hAnsiTheme="majorHAnsi"/>
        </w:rPr>
        <w:t xml:space="preserve"> et Assistante Du Chef d’Agence </w:t>
      </w:r>
    </w:p>
    <w:p w:rsidR="00876B01" w:rsidRPr="00563E4E" w:rsidRDefault="009E2F33" w:rsidP="0028657D">
      <w:pPr>
        <w:ind w:left="284" w:hanging="284"/>
        <w:jc w:val="both"/>
        <w:rPr>
          <w:rFonts w:asciiTheme="majorHAnsi" w:hAnsiTheme="majorHAnsi"/>
        </w:rPr>
      </w:pPr>
      <w:r w:rsidRPr="007546C9">
        <w:rPr>
          <w:rFonts w:asciiTheme="majorHAnsi" w:hAnsiTheme="majorHAnsi"/>
          <w:b/>
          <w:u w:val="single"/>
        </w:rPr>
        <w:t>Missions ou tâches réalisées</w:t>
      </w:r>
      <w:r w:rsidRPr="00563E4E">
        <w:rPr>
          <w:rFonts w:asciiTheme="majorHAnsi" w:hAnsiTheme="majorHAnsi"/>
        </w:rPr>
        <w:t xml:space="preserve"> :</w:t>
      </w:r>
    </w:p>
    <w:p w:rsidR="00876B01" w:rsidRPr="00563E4E" w:rsidRDefault="009E2F33" w:rsidP="0028657D">
      <w:pPr>
        <w:numPr>
          <w:ilvl w:val="0"/>
          <w:numId w:val="2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Participer </w:t>
      </w:r>
      <w:r w:rsidR="00A93DD8" w:rsidRPr="00563E4E">
        <w:rPr>
          <w:rFonts w:asciiTheme="majorHAnsi" w:hAnsiTheme="majorHAnsi"/>
        </w:rPr>
        <w:t>à</w:t>
      </w:r>
      <w:r w:rsidRPr="00563E4E">
        <w:rPr>
          <w:rFonts w:asciiTheme="majorHAnsi" w:hAnsiTheme="majorHAnsi"/>
        </w:rPr>
        <w:t xml:space="preserve"> l’élaboration des objectif</w:t>
      </w:r>
      <w:r w:rsidR="00876B01" w:rsidRPr="00563E4E">
        <w:rPr>
          <w:rFonts w:asciiTheme="majorHAnsi" w:hAnsiTheme="majorHAnsi"/>
        </w:rPr>
        <w:t>s</w:t>
      </w:r>
    </w:p>
    <w:p w:rsidR="00876B01" w:rsidRPr="00563E4E" w:rsidRDefault="009E2F33" w:rsidP="0028657D">
      <w:pPr>
        <w:numPr>
          <w:ilvl w:val="0"/>
          <w:numId w:val="2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Mettre en œuvre et suivre la réalisation des objectifs</w:t>
      </w:r>
    </w:p>
    <w:p w:rsidR="00876B01" w:rsidRPr="00563E4E" w:rsidRDefault="00764232" w:rsidP="0028657D">
      <w:pPr>
        <w:numPr>
          <w:ilvl w:val="0"/>
          <w:numId w:val="2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Développer le portefeuille de client</w:t>
      </w:r>
    </w:p>
    <w:p w:rsidR="00876B01" w:rsidRPr="00563E4E" w:rsidRDefault="00764232" w:rsidP="0028657D">
      <w:pPr>
        <w:numPr>
          <w:ilvl w:val="0"/>
          <w:numId w:val="2"/>
        </w:num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</w:rPr>
        <w:t>Administre un dossier de crédit</w:t>
      </w:r>
    </w:p>
    <w:p w:rsidR="00764232" w:rsidRPr="00563E4E" w:rsidRDefault="00764232" w:rsidP="0028657D">
      <w:pPr>
        <w:numPr>
          <w:ilvl w:val="0"/>
          <w:numId w:val="2"/>
        </w:num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</w:rPr>
        <w:lastRenderedPageBreak/>
        <w:t xml:space="preserve">Rendre compte </w:t>
      </w:r>
      <w:r w:rsidR="00A93DD8" w:rsidRPr="00563E4E">
        <w:rPr>
          <w:rFonts w:asciiTheme="majorHAnsi" w:hAnsiTheme="majorHAnsi"/>
        </w:rPr>
        <w:t>à</w:t>
      </w:r>
      <w:r w:rsidRPr="00563E4E">
        <w:rPr>
          <w:rFonts w:asciiTheme="majorHAnsi" w:hAnsiTheme="majorHAnsi"/>
        </w:rPr>
        <w:t xml:space="preserve"> sa hiérarchie ou </w:t>
      </w:r>
      <w:r w:rsidR="005E782B" w:rsidRPr="00563E4E">
        <w:rPr>
          <w:rFonts w:asciiTheme="majorHAnsi" w:hAnsiTheme="majorHAnsi"/>
        </w:rPr>
        <w:t>à</w:t>
      </w:r>
      <w:r w:rsidRPr="00563E4E">
        <w:rPr>
          <w:rFonts w:asciiTheme="majorHAnsi" w:hAnsiTheme="majorHAnsi"/>
        </w:rPr>
        <w:t xml:space="preserve"> la structure de contrôle interne</w:t>
      </w:r>
    </w:p>
    <w:p w:rsidR="006F60BE" w:rsidRPr="00563E4E" w:rsidRDefault="006F60BE" w:rsidP="0028657D">
      <w:pPr>
        <w:numPr>
          <w:ilvl w:val="0"/>
          <w:numId w:val="2"/>
        </w:numPr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</w:rPr>
        <w:t>Assurer la gestion comptabilité et financière de l’agence</w:t>
      </w:r>
    </w:p>
    <w:p w:rsidR="006F60BE" w:rsidRPr="00563E4E" w:rsidRDefault="006F60BE" w:rsidP="0028657D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Assister le Chef d’agence dans la gestion administrative du Personnel</w:t>
      </w:r>
    </w:p>
    <w:p w:rsidR="006F60BE" w:rsidRPr="00563E4E" w:rsidRDefault="006F60BE" w:rsidP="0028657D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Assurer le traitement et le suivi des opérations du compte cheque</w:t>
      </w:r>
    </w:p>
    <w:p w:rsidR="006F60BE" w:rsidRPr="00563E4E" w:rsidRDefault="006F60BE" w:rsidP="0028657D">
      <w:pPr>
        <w:numPr>
          <w:ilvl w:val="0"/>
          <w:numId w:val="2"/>
        </w:numPr>
        <w:jc w:val="both"/>
        <w:rPr>
          <w:rFonts w:asciiTheme="majorHAnsi" w:eastAsia="Calibri" w:hAnsiTheme="majorHAnsi"/>
          <w:sz w:val="20"/>
          <w:szCs w:val="20"/>
        </w:rPr>
      </w:pPr>
      <w:r w:rsidRPr="00563E4E">
        <w:rPr>
          <w:rFonts w:asciiTheme="majorHAnsi" w:hAnsiTheme="majorHAnsi"/>
        </w:rPr>
        <w:t>Assurer la gestion de l’agence en absence du chef d’agence</w:t>
      </w:r>
    </w:p>
    <w:p w:rsidR="006F60BE" w:rsidRPr="00563E4E" w:rsidRDefault="006F60BE" w:rsidP="0028657D">
      <w:pPr>
        <w:numPr>
          <w:ilvl w:val="0"/>
          <w:numId w:val="2"/>
        </w:numPr>
        <w:jc w:val="both"/>
        <w:rPr>
          <w:rFonts w:asciiTheme="majorHAnsi" w:eastAsia="Calibri" w:hAnsiTheme="majorHAnsi"/>
        </w:rPr>
      </w:pPr>
      <w:r w:rsidRPr="00563E4E">
        <w:rPr>
          <w:rFonts w:asciiTheme="majorHAnsi" w:hAnsiTheme="majorHAnsi"/>
        </w:rPr>
        <w:t>Assurer la tenue de comptabilité</w:t>
      </w:r>
    </w:p>
    <w:p w:rsidR="00764232" w:rsidRPr="00563E4E" w:rsidRDefault="00764232" w:rsidP="0028657D">
      <w:pPr>
        <w:ind w:left="284" w:hanging="284"/>
        <w:jc w:val="both"/>
        <w:rPr>
          <w:rFonts w:asciiTheme="majorHAnsi" w:hAnsiTheme="majorHAnsi"/>
        </w:rPr>
      </w:pPr>
    </w:p>
    <w:p w:rsidR="00876B01" w:rsidRPr="00563E4E" w:rsidRDefault="00876B01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7546C9" w:rsidRDefault="007546C9" w:rsidP="0028657D">
      <w:pPr>
        <w:jc w:val="both"/>
        <w:rPr>
          <w:rFonts w:asciiTheme="majorHAnsi" w:hAnsiTheme="majorHAnsi"/>
          <w:b/>
        </w:rPr>
      </w:pPr>
    </w:p>
    <w:p w:rsidR="00876B01" w:rsidRPr="00563E4E" w:rsidRDefault="00876B01" w:rsidP="0028657D">
      <w:pPr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>Du 12-03-2014   Au 29-02-2016</w:t>
      </w:r>
      <w:r w:rsidRPr="00563E4E">
        <w:rPr>
          <w:rFonts w:asciiTheme="majorHAnsi" w:hAnsiTheme="majorHAnsi"/>
        </w:rPr>
        <w:t xml:space="preserve">     </w:t>
      </w:r>
      <w:r w:rsidRPr="00563E4E">
        <w:rPr>
          <w:rFonts w:asciiTheme="majorHAnsi" w:hAnsiTheme="majorHAnsi"/>
          <w:b/>
        </w:rPr>
        <w:t xml:space="preserve">        </w:t>
      </w:r>
    </w:p>
    <w:p w:rsidR="00764232" w:rsidRPr="00563E4E" w:rsidRDefault="00876B01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</w:rPr>
        <w:t xml:space="preserve"> </w:t>
      </w:r>
      <w:r w:rsidR="00764232" w:rsidRPr="00563E4E">
        <w:rPr>
          <w:rFonts w:asciiTheme="majorHAnsi" w:hAnsiTheme="majorHAnsi"/>
          <w:b/>
        </w:rPr>
        <w:t>NOM DE L’ENTREPRISE</w:t>
      </w:r>
      <w:r w:rsidR="00764232" w:rsidRPr="00563E4E">
        <w:rPr>
          <w:rFonts w:asciiTheme="majorHAnsi" w:hAnsiTheme="majorHAnsi"/>
        </w:rPr>
        <w:t>,  FINADEV TCHAD</w:t>
      </w:r>
    </w:p>
    <w:p w:rsidR="00764232" w:rsidRPr="00563E4E" w:rsidRDefault="00764232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 </w:t>
      </w:r>
      <w:r w:rsidRPr="00563E4E">
        <w:rPr>
          <w:rFonts w:asciiTheme="majorHAnsi" w:hAnsiTheme="majorHAnsi"/>
          <w:b/>
        </w:rPr>
        <w:t>Poste occupé</w:t>
      </w:r>
      <w:r w:rsidRPr="00563E4E">
        <w:rPr>
          <w:rFonts w:asciiTheme="majorHAnsi" w:hAnsiTheme="majorHAnsi"/>
        </w:rPr>
        <w:t xml:space="preserve"> : </w:t>
      </w:r>
      <w:r w:rsidR="00B33881" w:rsidRPr="00563E4E">
        <w:rPr>
          <w:rFonts w:asciiTheme="majorHAnsi" w:hAnsiTheme="majorHAnsi"/>
        </w:rPr>
        <w:t>Caissière</w:t>
      </w:r>
    </w:p>
    <w:p w:rsidR="00F308A0" w:rsidRPr="00563E4E" w:rsidRDefault="00876B01" w:rsidP="0028657D">
      <w:pPr>
        <w:ind w:left="284" w:hanging="284"/>
        <w:jc w:val="both"/>
        <w:rPr>
          <w:rFonts w:asciiTheme="majorHAnsi" w:hAnsiTheme="majorHAnsi"/>
        </w:rPr>
      </w:pPr>
      <w:r w:rsidRPr="007546C9">
        <w:rPr>
          <w:rFonts w:asciiTheme="majorHAnsi" w:hAnsiTheme="majorHAnsi"/>
          <w:b/>
          <w:u w:val="single"/>
        </w:rPr>
        <w:t xml:space="preserve"> </w:t>
      </w:r>
      <w:r w:rsidR="00764232" w:rsidRPr="007546C9">
        <w:rPr>
          <w:rFonts w:asciiTheme="majorHAnsi" w:hAnsiTheme="majorHAnsi"/>
          <w:b/>
          <w:u w:val="single"/>
        </w:rPr>
        <w:t>Missions ou tâches réalisées</w:t>
      </w:r>
      <w:r w:rsidR="00764232" w:rsidRPr="00563E4E">
        <w:rPr>
          <w:rFonts w:asciiTheme="majorHAnsi" w:hAnsiTheme="majorHAnsi"/>
        </w:rPr>
        <w:t xml:space="preserve"> :</w:t>
      </w:r>
    </w:p>
    <w:p w:rsidR="00F74128" w:rsidRPr="00563E4E" w:rsidRDefault="00F308A0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Traiter et inscrire les opérations courantes des clients</w:t>
      </w:r>
      <w:r w:rsidR="00F74128" w:rsidRPr="00563E4E">
        <w:rPr>
          <w:rFonts w:asciiTheme="majorHAnsi" w:hAnsiTheme="majorHAnsi"/>
        </w:rPr>
        <w:t xml:space="preserve"> : </w:t>
      </w:r>
      <w:r w:rsidRPr="00563E4E">
        <w:rPr>
          <w:rFonts w:asciiTheme="majorHAnsi" w:hAnsiTheme="majorHAnsi"/>
        </w:rPr>
        <w:t xml:space="preserve">recevoir des dépôts et des  </w:t>
      </w:r>
      <w:r w:rsidR="00F74128" w:rsidRPr="00563E4E">
        <w:rPr>
          <w:rFonts w:asciiTheme="majorHAnsi" w:hAnsiTheme="majorHAnsi"/>
        </w:rPr>
        <w:t>r</w:t>
      </w:r>
      <w:r w:rsidRPr="00563E4E">
        <w:rPr>
          <w:rFonts w:asciiTheme="majorHAnsi" w:hAnsiTheme="majorHAnsi"/>
        </w:rPr>
        <w:t xml:space="preserve">emboursements de prêts, encaisser des chèques, émettre des retraits d’épargne et </w:t>
      </w:r>
      <w:r w:rsidR="00F74128" w:rsidRPr="00563E4E">
        <w:rPr>
          <w:rFonts w:asciiTheme="majorHAnsi" w:hAnsiTheme="majorHAnsi"/>
        </w:rPr>
        <w:t>e</w:t>
      </w:r>
      <w:r w:rsidRPr="00563E4E">
        <w:rPr>
          <w:rFonts w:asciiTheme="majorHAnsi" w:hAnsiTheme="majorHAnsi"/>
        </w:rPr>
        <w:t>nregistrer des dépôts effectu</w:t>
      </w:r>
      <w:r w:rsidR="00AD4C7F" w:rsidRPr="00563E4E">
        <w:rPr>
          <w:rFonts w:asciiTheme="majorHAnsi" w:hAnsiTheme="majorHAnsi"/>
        </w:rPr>
        <w:t xml:space="preserve">és </w:t>
      </w:r>
    </w:p>
    <w:p w:rsidR="00F74128" w:rsidRPr="00563E4E" w:rsidRDefault="00F74128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Soigner son apparence </w:t>
      </w:r>
    </w:p>
    <w:p w:rsidR="00F74128" w:rsidRPr="00563E4E" w:rsidRDefault="00F74128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</w:t>
      </w:r>
      <w:r w:rsidR="00B33881" w:rsidRPr="00563E4E">
        <w:rPr>
          <w:rFonts w:asciiTheme="majorHAnsi" w:hAnsiTheme="majorHAnsi"/>
        </w:rPr>
        <w:t>ccuei</w:t>
      </w:r>
      <w:r w:rsidR="00AD4C7F" w:rsidRPr="00563E4E">
        <w:rPr>
          <w:rFonts w:asciiTheme="majorHAnsi" w:hAnsiTheme="majorHAnsi"/>
        </w:rPr>
        <w:t>llir cordialement les clients </w:t>
      </w:r>
    </w:p>
    <w:p w:rsidR="00F74128" w:rsidRPr="00563E4E" w:rsidRDefault="00F74128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V</w:t>
      </w:r>
      <w:r w:rsidR="00B33881" w:rsidRPr="00563E4E">
        <w:rPr>
          <w:rFonts w:asciiTheme="majorHAnsi" w:hAnsiTheme="majorHAnsi"/>
        </w:rPr>
        <w:t xml:space="preserve">érifier que les billets sont vrais en cas </w:t>
      </w:r>
      <w:r w:rsidR="00F308A0" w:rsidRPr="00563E4E">
        <w:rPr>
          <w:rFonts w:asciiTheme="majorHAnsi" w:hAnsiTheme="majorHAnsi"/>
        </w:rPr>
        <w:t>de paiement en espèces</w:t>
      </w:r>
      <w:r w:rsidRPr="00563E4E">
        <w:rPr>
          <w:rFonts w:asciiTheme="majorHAnsi" w:hAnsiTheme="majorHAnsi"/>
        </w:rPr>
        <w:t> </w:t>
      </w:r>
    </w:p>
    <w:p w:rsidR="00F74128" w:rsidRPr="00563E4E" w:rsidRDefault="00F74128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E</w:t>
      </w:r>
      <w:r w:rsidR="00AD4C7F" w:rsidRPr="00563E4E">
        <w:rPr>
          <w:rFonts w:asciiTheme="majorHAnsi" w:hAnsiTheme="majorHAnsi"/>
        </w:rPr>
        <w:t>mettre</w:t>
      </w:r>
      <w:r w:rsidR="00F308A0" w:rsidRPr="00563E4E">
        <w:rPr>
          <w:rFonts w:asciiTheme="majorHAnsi" w:hAnsiTheme="majorHAnsi"/>
        </w:rPr>
        <w:t xml:space="preserve"> </w:t>
      </w:r>
      <w:r w:rsidRPr="00563E4E">
        <w:rPr>
          <w:rFonts w:asciiTheme="majorHAnsi" w:hAnsiTheme="majorHAnsi"/>
        </w:rPr>
        <w:t>un reçu au client et le remercier </w:t>
      </w:r>
    </w:p>
    <w:p w:rsidR="00F74128" w:rsidRPr="00563E4E" w:rsidRDefault="00F74128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Tenir les brouillards des opérations </w:t>
      </w:r>
    </w:p>
    <w:p w:rsidR="00C67B62" w:rsidRPr="00563E4E" w:rsidRDefault="00C67B62" w:rsidP="0028657D">
      <w:pPr>
        <w:numPr>
          <w:ilvl w:val="0"/>
          <w:numId w:val="3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Archiver les documents des opérations </w:t>
      </w:r>
    </w:p>
    <w:p w:rsidR="00C67B62" w:rsidRPr="00563E4E" w:rsidRDefault="00C67B62" w:rsidP="0028657D">
      <w:pPr>
        <w:ind w:left="284" w:hanging="284"/>
        <w:jc w:val="both"/>
        <w:rPr>
          <w:rFonts w:asciiTheme="majorHAnsi" w:hAnsiTheme="majorHAnsi"/>
        </w:rPr>
      </w:pPr>
    </w:p>
    <w:p w:rsidR="00C67B62" w:rsidRPr="00563E4E" w:rsidRDefault="00C67B62" w:rsidP="0028657D">
      <w:pPr>
        <w:ind w:left="284" w:hanging="284"/>
        <w:jc w:val="both"/>
        <w:rPr>
          <w:rFonts w:asciiTheme="majorHAnsi" w:hAnsiTheme="majorHAnsi"/>
        </w:rPr>
      </w:pPr>
    </w:p>
    <w:p w:rsidR="00C67B62" w:rsidRPr="00563E4E" w:rsidRDefault="00C67B62" w:rsidP="0028657D">
      <w:pPr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Du 11-10-2013   Au 12-03-2014</w:t>
      </w:r>
      <w:r w:rsidRPr="00563E4E">
        <w:rPr>
          <w:rFonts w:asciiTheme="majorHAnsi" w:hAnsiTheme="majorHAnsi"/>
        </w:rPr>
        <w:t xml:space="preserve"> </w:t>
      </w:r>
    </w:p>
    <w:p w:rsidR="00C67B62" w:rsidRPr="00563E4E" w:rsidRDefault="00C67B62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>NOM DE L’ENTREPRISE</w:t>
      </w:r>
      <w:r w:rsidR="00A93DD8">
        <w:rPr>
          <w:rFonts w:asciiTheme="majorHAnsi" w:hAnsiTheme="majorHAnsi"/>
          <w:b/>
        </w:rPr>
        <w:t> </w:t>
      </w:r>
      <w:r w:rsidR="005E782B">
        <w:rPr>
          <w:rFonts w:asciiTheme="majorHAnsi" w:hAnsiTheme="majorHAnsi"/>
        </w:rPr>
        <w:t>:</w:t>
      </w:r>
      <w:r w:rsidR="005E782B" w:rsidRPr="00563E4E">
        <w:rPr>
          <w:rFonts w:asciiTheme="majorHAnsi" w:hAnsiTheme="majorHAnsi"/>
        </w:rPr>
        <w:t xml:space="preserve"> FINADEV</w:t>
      </w:r>
      <w:r w:rsidRPr="00563E4E">
        <w:rPr>
          <w:rFonts w:asciiTheme="majorHAnsi" w:hAnsiTheme="majorHAnsi"/>
        </w:rPr>
        <w:t xml:space="preserve"> TCHAD</w:t>
      </w:r>
    </w:p>
    <w:p w:rsidR="00C67B62" w:rsidRPr="00563E4E" w:rsidRDefault="00C67B62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Poste occupé</w:t>
      </w:r>
      <w:r w:rsidRPr="00563E4E">
        <w:rPr>
          <w:rFonts w:asciiTheme="majorHAnsi" w:hAnsiTheme="majorHAnsi"/>
        </w:rPr>
        <w:t xml:space="preserve"> : Assistante chargée </w:t>
      </w:r>
      <w:r w:rsidR="00A93DD8" w:rsidRPr="00563E4E">
        <w:rPr>
          <w:rFonts w:asciiTheme="majorHAnsi" w:hAnsiTheme="majorHAnsi"/>
        </w:rPr>
        <w:t>de</w:t>
      </w:r>
      <w:r w:rsidRPr="00563E4E">
        <w:rPr>
          <w:rFonts w:asciiTheme="majorHAnsi" w:hAnsiTheme="majorHAnsi"/>
        </w:rPr>
        <w:t xml:space="preserve"> la clientèle</w:t>
      </w:r>
    </w:p>
    <w:p w:rsidR="00C67B62" w:rsidRPr="00563E4E" w:rsidRDefault="00C67B62" w:rsidP="0028657D">
      <w:pPr>
        <w:ind w:left="284" w:hanging="284"/>
        <w:jc w:val="both"/>
        <w:rPr>
          <w:rFonts w:asciiTheme="majorHAnsi" w:hAnsiTheme="majorHAnsi"/>
          <w:b/>
        </w:rPr>
      </w:pPr>
      <w:r w:rsidRPr="007546C9">
        <w:rPr>
          <w:rFonts w:asciiTheme="majorHAnsi" w:hAnsiTheme="majorHAnsi"/>
          <w:b/>
          <w:u w:val="single"/>
        </w:rPr>
        <w:t>Missions ou tâches réalisées</w:t>
      </w:r>
      <w:r w:rsidRPr="00563E4E">
        <w:rPr>
          <w:rFonts w:asciiTheme="majorHAnsi" w:hAnsiTheme="majorHAnsi"/>
          <w:b/>
        </w:rPr>
        <w:t> :</w:t>
      </w:r>
    </w:p>
    <w:p w:rsidR="00A96A26" w:rsidRPr="00563E4E" w:rsidRDefault="00A96A26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Tenir la réunion d sensibilisation</w:t>
      </w:r>
    </w:p>
    <w:p w:rsidR="00A96A26" w:rsidRPr="00563E4E" w:rsidRDefault="00A96A26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Prendre les demandes crédit et les ouvertures de comptes </w:t>
      </w:r>
    </w:p>
    <w:p w:rsidR="00A96A26" w:rsidRPr="00563E4E" w:rsidRDefault="00A96A26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Adhérée les clients et créer le membre et attribuer un numéro de compte</w:t>
      </w:r>
    </w:p>
    <w:p w:rsidR="00A96A26" w:rsidRPr="00563E4E" w:rsidRDefault="00A96A26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Emettre des bordereaux du dépôt et de retraits</w:t>
      </w:r>
    </w:p>
    <w:p w:rsidR="00A96A26" w:rsidRPr="00563E4E" w:rsidRDefault="00A96A26" w:rsidP="0028657D">
      <w:pPr>
        <w:numPr>
          <w:ilvl w:val="0"/>
          <w:numId w:val="4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Engager les fiches des dépenses</w:t>
      </w:r>
    </w:p>
    <w:p w:rsidR="00A96A26" w:rsidRPr="00563E4E" w:rsidRDefault="00A96A26" w:rsidP="0028657D">
      <w:pPr>
        <w:numPr>
          <w:ilvl w:val="0"/>
          <w:numId w:val="4"/>
        </w:numPr>
        <w:ind w:left="284" w:hanging="284"/>
        <w:jc w:val="both"/>
        <w:rPr>
          <w:rFonts w:asciiTheme="majorHAnsi" w:eastAsia="Calibri" w:hAnsiTheme="majorHAnsi"/>
          <w:sz w:val="20"/>
          <w:szCs w:val="20"/>
        </w:rPr>
      </w:pPr>
      <w:r w:rsidRPr="00563E4E">
        <w:rPr>
          <w:rFonts w:asciiTheme="majorHAnsi" w:hAnsiTheme="majorHAnsi"/>
        </w:rPr>
        <w:t xml:space="preserve">Archiver les dossiers des ouvertures et les pièces des dépenses </w:t>
      </w: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Du 21-02-2013   Au 07-10-2013</w:t>
      </w:r>
      <w:r w:rsidRPr="00563E4E">
        <w:rPr>
          <w:rFonts w:asciiTheme="majorHAnsi" w:hAnsiTheme="majorHAnsi"/>
        </w:rPr>
        <w:t xml:space="preserve"> </w:t>
      </w: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>NOM DE L’ENTREPRISE</w:t>
      </w:r>
      <w:r w:rsidR="00A93DD8">
        <w:rPr>
          <w:rFonts w:asciiTheme="majorHAnsi" w:hAnsiTheme="majorHAnsi"/>
          <w:b/>
        </w:rPr>
        <w:t> </w:t>
      </w:r>
      <w:r w:rsidR="005E782B">
        <w:rPr>
          <w:rFonts w:asciiTheme="majorHAnsi" w:hAnsiTheme="majorHAnsi"/>
        </w:rPr>
        <w:t>:</w:t>
      </w:r>
      <w:r w:rsidR="005E782B" w:rsidRPr="00563E4E">
        <w:rPr>
          <w:rFonts w:asciiTheme="majorHAnsi" w:hAnsiTheme="majorHAnsi"/>
        </w:rPr>
        <w:t xml:space="preserve"> FINADEV</w:t>
      </w:r>
      <w:r w:rsidRPr="00563E4E">
        <w:rPr>
          <w:rFonts w:asciiTheme="majorHAnsi" w:hAnsiTheme="majorHAnsi"/>
        </w:rPr>
        <w:t xml:space="preserve"> TCHAD</w:t>
      </w: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 </w:t>
      </w:r>
      <w:r w:rsidRPr="00563E4E">
        <w:rPr>
          <w:rFonts w:asciiTheme="majorHAnsi" w:hAnsiTheme="majorHAnsi"/>
          <w:b/>
        </w:rPr>
        <w:t>Poste occupé</w:t>
      </w:r>
      <w:r w:rsidRPr="00563E4E">
        <w:rPr>
          <w:rFonts w:asciiTheme="majorHAnsi" w:hAnsiTheme="majorHAnsi"/>
        </w:rPr>
        <w:t xml:space="preserve"> : Stage comme caissière </w:t>
      </w: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 xml:space="preserve"> </w:t>
      </w: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Du 16-02-2010   Au 20-04-2010</w:t>
      </w:r>
      <w:r w:rsidRPr="00563E4E">
        <w:rPr>
          <w:rFonts w:asciiTheme="majorHAnsi" w:hAnsiTheme="majorHAnsi"/>
        </w:rPr>
        <w:t xml:space="preserve"> </w:t>
      </w:r>
    </w:p>
    <w:p w:rsidR="007A44A3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 xml:space="preserve">Stage pratique </w:t>
      </w:r>
      <w:r w:rsidRPr="00563E4E">
        <w:rPr>
          <w:rFonts w:asciiTheme="majorHAnsi" w:hAnsiTheme="majorHAnsi"/>
        </w:rPr>
        <w:t xml:space="preserve"> Direction General du trésor et de la comptabilité publique</w:t>
      </w:r>
    </w:p>
    <w:p w:rsidR="007A44A3" w:rsidRPr="007546C9" w:rsidRDefault="007A44A3" w:rsidP="0028657D">
      <w:pPr>
        <w:ind w:left="284" w:hanging="284"/>
        <w:jc w:val="both"/>
        <w:rPr>
          <w:rFonts w:asciiTheme="majorHAnsi" w:eastAsia="Calibri" w:hAnsiTheme="majorHAnsi"/>
          <w:u w:val="single"/>
        </w:rPr>
      </w:pPr>
      <w:r w:rsidRPr="007546C9">
        <w:rPr>
          <w:rFonts w:asciiTheme="majorHAnsi" w:hAnsiTheme="majorHAnsi"/>
          <w:b/>
          <w:u w:val="single"/>
        </w:rPr>
        <w:t>Missions ou tâches réalisées </w:t>
      </w:r>
    </w:p>
    <w:p w:rsidR="007A44A3" w:rsidRPr="00563E4E" w:rsidRDefault="007A44A3" w:rsidP="0028657D">
      <w:pPr>
        <w:numPr>
          <w:ilvl w:val="0"/>
          <w:numId w:val="5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Mobilisation des ressources </w:t>
      </w:r>
    </w:p>
    <w:p w:rsidR="007A44A3" w:rsidRPr="00563E4E" w:rsidRDefault="007A44A3" w:rsidP="0028657D">
      <w:pPr>
        <w:numPr>
          <w:ilvl w:val="0"/>
          <w:numId w:val="5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Paiement des dépenses </w:t>
      </w:r>
    </w:p>
    <w:p w:rsidR="007A44A3" w:rsidRPr="00563E4E" w:rsidRDefault="007A44A3" w:rsidP="0028657D">
      <w:pPr>
        <w:numPr>
          <w:ilvl w:val="0"/>
          <w:numId w:val="5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Gestion de la trésorerie </w:t>
      </w:r>
    </w:p>
    <w:p w:rsidR="007A44A3" w:rsidRPr="00563E4E" w:rsidRDefault="007A44A3" w:rsidP="0028657D">
      <w:pPr>
        <w:numPr>
          <w:ilvl w:val="0"/>
          <w:numId w:val="5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Tenue de la Comptabilité </w:t>
      </w:r>
    </w:p>
    <w:p w:rsidR="007A44A3" w:rsidRPr="00563E4E" w:rsidRDefault="007A44A3" w:rsidP="0028657D">
      <w:pPr>
        <w:numPr>
          <w:ilvl w:val="0"/>
          <w:numId w:val="5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Gestion de la dette publique </w:t>
      </w:r>
    </w:p>
    <w:p w:rsidR="007A44A3" w:rsidRPr="00563E4E" w:rsidRDefault="007A44A3" w:rsidP="0028657D">
      <w:pPr>
        <w:numPr>
          <w:ilvl w:val="0"/>
          <w:numId w:val="5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Réglementation  </w:t>
      </w:r>
    </w:p>
    <w:p w:rsidR="007A363B" w:rsidRPr="00563E4E" w:rsidRDefault="007A44A3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 </w:t>
      </w:r>
    </w:p>
    <w:p w:rsidR="007546C9" w:rsidRDefault="007A363B" w:rsidP="0028657D">
      <w:p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                                     </w:t>
      </w:r>
      <w:r w:rsidR="005E782B">
        <w:rPr>
          <w:rFonts w:asciiTheme="majorHAnsi" w:hAnsiTheme="majorHAnsi"/>
        </w:rPr>
        <w:t xml:space="preserve">     </w:t>
      </w:r>
      <w:r w:rsidR="006F60BE">
        <w:rPr>
          <w:rFonts w:asciiTheme="majorHAnsi" w:hAnsiTheme="majorHAnsi"/>
        </w:rPr>
        <w:t xml:space="preserve">            </w:t>
      </w:r>
      <w:r w:rsidR="005E782B">
        <w:rPr>
          <w:rFonts w:asciiTheme="majorHAnsi" w:hAnsiTheme="majorHAnsi"/>
        </w:rPr>
        <w:t xml:space="preserve"> </w:t>
      </w:r>
    </w:p>
    <w:p w:rsidR="007546C9" w:rsidRDefault="007546C9" w:rsidP="0028657D">
      <w:pPr>
        <w:ind w:left="284" w:hanging="284"/>
        <w:jc w:val="both"/>
        <w:rPr>
          <w:rFonts w:asciiTheme="majorHAnsi" w:hAnsiTheme="majorHAnsi"/>
        </w:rPr>
      </w:pPr>
    </w:p>
    <w:p w:rsidR="00CD58F9" w:rsidRDefault="007546C9" w:rsidP="0028657D">
      <w:pPr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</w:t>
      </w:r>
    </w:p>
    <w:p w:rsidR="00102CC6" w:rsidRPr="005C7B08" w:rsidRDefault="00CD58F9" w:rsidP="0028657D">
      <w:pPr>
        <w:ind w:left="284" w:hanging="284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lastRenderedPageBreak/>
        <w:t xml:space="preserve">                                                 </w:t>
      </w:r>
      <w:r w:rsidR="00102CC6" w:rsidRPr="005C7B08">
        <w:rPr>
          <w:rFonts w:asciiTheme="majorHAnsi" w:hAnsiTheme="majorHAnsi"/>
          <w:b/>
          <w:u w:val="single"/>
        </w:rPr>
        <w:t>DIPLOMES OBTENUS</w:t>
      </w:r>
    </w:p>
    <w:p w:rsidR="00680DF7" w:rsidRPr="00563E4E" w:rsidRDefault="00680DF7" w:rsidP="0028657D">
      <w:pPr>
        <w:ind w:left="284" w:hanging="284"/>
        <w:jc w:val="both"/>
        <w:rPr>
          <w:rFonts w:asciiTheme="majorHAnsi" w:hAnsiTheme="majorHAnsi"/>
        </w:rPr>
      </w:pPr>
    </w:p>
    <w:p w:rsidR="00102CC6" w:rsidRPr="00563E4E" w:rsidRDefault="00102CC6" w:rsidP="0028657D">
      <w:pPr>
        <w:pStyle w:val="Paragraphedeliste"/>
        <w:numPr>
          <w:ilvl w:val="0"/>
          <w:numId w:val="6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2010-2011 </w:t>
      </w:r>
      <w:r w:rsidRPr="00563E4E">
        <w:rPr>
          <w:rFonts w:asciiTheme="majorHAnsi" w:hAnsiTheme="majorHAnsi"/>
        </w:rPr>
        <w:t xml:space="preserve">: Licence Professionnelle en Banque et Finance </w:t>
      </w:r>
      <w:r w:rsidR="005E782B" w:rsidRPr="00563E4E">
        <w:rPr>
          <w:rFonts w:asciiTheme="majorHAnsi" w:hAnsiTheme="majorHAnsi"/>
        </w:rPr>
        <w:t>à</w:t>
      </w:r>
      <w:r w:rsidRPr="00563E4E">
        <w:rPr>
          <w:rFonts w:asciiTheme="majorHAnsi" w:hAnsiTheme="majorHAnsi"/>
        </w:rPr>
        <w:t xml:space="preserve"> L’Institut Supérieur de                    </w:t>
      </w:r>
    </w:p>
    <w:p w:rsidR="00102CC6" w:rsidRPr="00563E4E" w:rsidRDefault="00563E4E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</w:t>
      </w:r>
      <w:r w:rsidR="00102CC6" w:rsidRPr="00563E4E">
        <w:rPr>
          <w:rFonts w:asciiTheme="majorHAnsi" w:hAnsiTheme="majorHAnsi"/>
        </w:rPr>
        <w:t>Gestion (ISG) de N’Djamena</w:t>
      </w:r>
    </w:p>
    <w:p w:rsidR="007A363B" w:rsidRPr="00563E4E" w:rsidRDefault="00102CC6" w:rsidP="0028657D">
      <w:pPr>
        <w:pStyle w:val="Paragraphedeliste"/>
        <w:numPr>
          <w:ilvl w:val="0"/>
          <w:numId w:val="6"/>
        </w:numPr>
        <w:ind w:left="284" w:hanging="284"/>
        <w:jc w:val="both"/>
        <w:rPr>
          <w:rFonts w:asciiTheme="majorHAnsi" w:hAnsiTheme="majorHAnsi" w:cs="Arial"/>
        </w:rPr>
      </w:pPr>
      <w:r w:rsidRPr="00563E4E">
        <w:rPr>
          <w:rFonts w:asciiTheme="majorHAnsi" w:hAnsiTheme="majorHAnsi"/>
          <w:b/>
        </w:rPr>
        <w:t>2007-2008</w:t>
      </w:r>
      <w:r w:rsidRPr="00563E4E">
        <w:rPr>
          <w:rFonts w:asciiTheme="majorHAnsi" w:hAnsiTheme="majorHAnsi"/>
        </w:rPr>
        <w:t> : Brevet de Technicien Supérieur(BTS) en Banque et</w:t>
      </w:r>
      <w:r w:rsidR="00680DF7" w:rsidRPr="00563E4E">
        <w:rPr>
          <w:rFonts w:asciiTheme="majorHAnsi" w:hAnsiTheme="majorHAnsi"/>
        </w:rPr>
        <w:t xml:space="preserve"> </w:t>
      </w:r>
      <w:r w:rsidRPr="00563E4E">
        <w:rPr>
          <w:rFonts w:asciiTheme="majorHAnsi" w:eastAsia="Times New Roman" w:hAnsiTheme="majorHAnsi"/>
        </w:rPr>
        <w:t xml:space="preserve"> Assurance à</w:t>
      </w:r>
      <w:r w:rsidRPr="00563E4E">
        <w:rPr>
          <w:rFonts w:asciiTheme="majorHAnsi" w:eastAsia="Times New Roman" w:hAnsiTheme="majorHAnsi" w:cs="Arial"/>
        </w:rPr>
        <w:t xml:space="preserve"> L’Institut </w:t>
      </w:r>
      <w:r w:rsidR="007A363B" w:rsidRPr="00563E4E">
        <w:rPr>
          <w:rFonts w:asciiTheme="majorHAnsi" w:eastAsia="Times New Roman" w:hAnsiTheme="majorHAnsi" w:cs="Arial"/>
        </w:rPr>
        <w:t xml:space="preserve">      </w:t>
      </w:r>
    </w:p>
    <w:p w:rsidR="00102CC6" w:rsidRPr="00563E4E" w:rsidRDefault="00563E4E" w:rsidP="0028657D">
      <w:pPr>
        <w:pStyle w:val="Paragraphedeliste"/>
        <w:ind w:left="284" w:hanging="284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     </w:t>
      </w:r>
      <w:r w:rsidR="005C7B08">
        <w:rPr>
          <w:rFonts w:asciiTheme="majorHAnsi" w:hAnsiTheme="majorHAnsi" w:cs="Arial"/>
        </w:rPr>
        <w:t xml:space="preserve">                          </w:t>
      </w:r>
      <w:r>
        <w:rPr>
          <w:rFonts w:asciiTheme="majorHAnsi" w:hAnsiTheme="majorHAnsi" w:cs="Arial"/>
        </w:rPr>
        <w:t xml:space="preserve"> </w:t>
      </w:r>
      <w:r w:rsidR="00102CC6" w:rsidRPr="00563E4E">
        <w:rPr>
          <w:rFonts w:asciiTheme="majorHAnsi" w:hAnsiTheme="majorHAnsi" w:cs="Arial"/>
        </w:rPr>
        <w:t xml:space="preserve">Supérieur de Gestion(ISG) </w:t>
      </w:r>
      <w:r w:rsidR="00102CC6" w:rsidRPr="00563E4E">
        <w:rPr>
          <w:rFonts w:asciiTheme="majorHAnsi" w:hAnsiTheme="majorHAnsi"/>
        </w:rPr>
        <w:t>N’Djamena</w:t>
      </w:r>
    </w:p>
    <w:p w:rsidR="00102CC6" w:rsidRPr="00563E4E" w:rsidRDefault="00102CC6" w:rsidP="0028657D">
      <w:pPr>
        <w:pStyle w:val="Paragraphedeliste"/>
        <w:numPr>
          <w:ilvl w:val="0"/>
          <w:numId w:val="6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 xml:space="preserve">2005-2006 </w:t>
      </w:r>
      <w:r w:rsidRPr="00563E4E">
        <w:rPr>
          <w:rFonts w:asciiTheme="majorHAnsi" w:hAnsiTheme="majorHAnsi"/>
        </w:rPr>
        <w:t>: Baccalauréat  série A4 a Bongor</w:t>
      </w:r>
    </w:p>
    <w:p w:rsidR="00102CC6" w:rsidRPr="00563E4E" w:rsidRDefault="00102CC6" w:rsidP="0028657D">
      <w:pPr>
        <w:pStyle w:val="Paragraphedeliste"/>
        <w:numPr>
          <w:ilvl w:val="0"/>
          <w:numId w:val="6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2002-2003</w:t>
      </w:r>
      <w:r w:rsidRPr="00563E4E">
        <w:rPr>
          <w:rFonts w:asciiTheme="majorHAnsi" w:hAnsiTheme="majorHAnsi"/>
        </w:rPr>
        <w:t> : Brevet d’Etude du Premier Cycle Tchadien(BEPCT) à Bongor</w:t>
      </w:r>
    </w:p>
    <w:p w:rsidR="00D75187" w:rsidRPr="00563E4E" w:rsidRDefault="00102CC6" w:rsidP="0028657D">
      <w:pPr>
        <w:pStyle w:val="Paragraphedeliste"/>
        <w:numPr>
          <w:ilvl w:val="0"/>
          <w:numId w:val="6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  <w:b/>
        </w:rPr>
        <w:t>1999-1998 :</w:t>
      </w:r>
      <w:r w:rsidRPr="00563E4E">
        <w:rPr>
          <w:rFonts w:asciiTheme="majorHAnsi" w:hAnsiTheme="majorHAnsi"/>
        </w:rPr>
        <w:t xml:space="preserve"> Certificat d’Etude Primaire Elémentaire du Tchad(CEPET) a Bongor</w:t>
      </w:r>
    </w:p>
    <w:p w:rsidR="00ED5B36" w:rsidRPr="00563E4E" w:rsidRDefault="00ED5B36" w:rsidP="0028657D">
      <w:pPr>
        <w:ind w:left="284" w:hanging="284"/>
        <w:jc w:val="both"/>
        <w:rPr>
          <w:rFonts w:asciiTheme="majorHAnsi" w:hAnsiTheme="majorHAnsi"/>
        </w:rPr>
      </w:pPr>
    </w:p>
    <w:p w:rsidR="0079134C" w:rsidRDefault="00563E4E" w:rsidP="0028657D">
      <w:pPr>
        <w:pStyle w:val="Paragraphedeliste"/>
        <w:ind w:left="284" w:hanging="284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</w:t>
      </w:r>
      <w:r w:rsidR="005E782B">
        <w:rPr>
          <w:rFonts w:asciiTheme="majorHAnsi" w:hAnsiTheme="majorHAnsi"/>
          <w:b/>
        </w:rPr>
        <w:t xml:space="preserve">              </w:t>
      </w:r>
    </w:p>
    <w:p w:rsidR="0028657D" w:rsidRDefault="0079134C" w:rsidP="0028657D">
      <w:pPr>
        <w:pStyle w:val="Paragraphedeliste"/>
        <w:ind w:left="284" w:hanging="284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</w:t>
      </w:r>
      <w:r w:rsidR="00563E4E">
        <w:rPr>
          <w:rFonts w:asciiTheme="majorHAnsi" w:hAnsiTheme="majorHAnsi"/>
          <w:b/>
        </w:rPr>
        <w:t xml:space="preserve">  </w:t>
      </w:r>
      <w:r w:rsidR="006F60BE">
        <w:rPr>
          <w:rFonts w:asciiTheme="majorHAnsi" w:hAnsiTheme="majorHAnsi"/>
          <w:b/>
        </w:rPr>
        <w:t xml:space="preserve">  </w:t>
      </w:r>
    </w:p>
    <w:p w:rsidR="0028657D" w:rsidRDefault="0028657D" w:rsidP="0028657D">
      <w:pPr>
        <w:pStyle w:val="Paragraphedeliste"/>
        <w:ind w:left="284" w:hanging="284"/>
        <w:jc w:val="both"/>
        <w:rPr>
          <w:rFonts w:asciiTheme="majorHAnsi" w:hAnsiTheme="majorHAnsi"/>
          <w:b/>
        </w:rPr>
      </w:pPr>
    </w:p>
    <w:p w:rsidR="00EF4589" w:rsidRPr="005C7B08" w:rsidRDefault="006F60BE" w:rsidP="0028657D">
      <w:pPr>
        <w:pStyle w:val="Paragraphedeliste"/>
        <w:ind w:left="284" w:hanging="284"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  </w:t>
      </w:r>
      <w:r w:rsidR="0028657D">
        <w:rPr>
          <w:rFonts w:asciiTheme="majorHAnsi" w:hAnsiTheme="majorHAnsi"/>
          <w:b/>
        </w:rPr>
        <w:t xml:space="preserve">                                 </w:t>
      </w:r>
      <w:r w:rsidR="00EF4589" w:rsidRPr="005C7B08">
        <w:rPr>
          <w:rFonts w:asciiTheme="majorHAnsi" w:hAnsiTheme="majorHAnsi"/>
          <w:b/>
          <w:u w:val="single"/>
        </w:rPr>
        <w:t>FORMATION PROFESSIONNELLE</w:t>
      </w:r>
    </w:p>
    <w:p w:rsidR="00B00C58" w:rsidRPr="00B00C58" w:rsidRDefault="00B00C58" w:rsidP="00B00C58">
      <w:pPr>
        <w:spacing w:after="160"/>
        <w:jc w:val="both"/>
        <w:rPr>
          <w:rFonts w:asciiTheme="majorHAnsi" w:hAnsiTheme="majorHAnsi"/>
        </w:rPr>
      </w:pPr>
    </w:p>
    <w:p w:rsidR="00C974D2" w:rsidRPr="00B00C58" w:rsidRDefault="00B00C58" w:rsidP="00B00C58">
      <w:pPr>
        <w:pStyle w:val="Paragraphedeliste"/>
        <w:numPr>
          <w:ilvl w:val="0"/>
          <w:numId w:val="6"/>
        </w:numPr>
        <w:spacing w:after="160"/>
        <w:jc w:val="both"/>
        <w:rPr>
          <w:rFonts w:asciiTheme="majorHAnsi" w:hAnsiTheme="majorHAnsi"/>
        </w:rPr>
      </w:pPr>
      <w:r w:rsidRPr="00B00C58">
        <w:rPr>
          <w:rFonts w:asciiTheme="majorHAnsi" w:hAnsiTheme="majorHAnsi"/>
        </w:rPr>
        <w:t>Du 24 au 28 février 2025 : formation en finance islamique</w:t>
      </w:r>
      <w:r w:rsidR="005F0C68">
        <w:rPr>
          <w:rFonts w:asciiTheme="majorHAnsi" w:hAnsiTheme="majorHAnsi"/>
        </w:rPr>
        <w:t xml:space="preserve"> organisée</w:t>
      </w:r>
      <w:r w:rsidRPr="00B00C58">
        <w:rPr>
          <w:rFonts w:asciiTheme="majorHAnsi" w:hAnsiTheme="majorHAnsi"/>
        </w:rPr>
        <w:t xml:space="preserve"> dans le cadre de SERVE/PROMIFIT </w:t>
      </w:r>
    </w:p>
    <w:p w:rsidR="00C974D2" w:rsidRPr="0028657D" w:rsidRDefault="00C974D2" w:rsidP="0028657D">
      <w:pPr>
        <w:pStyle w:val="Paragraphedeliste"/>
        <w:numPr>
          <w:ilvl w:val="0"/>
          <w:numId w:val="6"/>
        </w:numPr>
        <w:spacing w:after="160"/>
        <w:jc w:val="both"/>
        <w:rPr>
          <w:rFonts w:asciiTheme="majorHAnsi" w:hAnsiTheme="majorHAnsi"/>
        </w:rPr>
      </w:pPr>
      <w:r w:rsidRPr="0028657D">
        <w:rPr>
          <w:rFonts w:asciiTheme="majorHAnsi" w:hAnsiTheme="majorHAnsi"/>
        </w:rPr>
        <w:t xml:space="preserve">Du 30 Novembre au 04 Décembre 2021 : Formation d’ Agent d'encadrement de FINADEV sur </w:t>
      </w:r>
      <w:r w:rsidRPr="0028657D">
        <w:rPr>
          <w:rFonts w:asciiTheme="majorHAnsi" w:hAnsiTheme="majorHAnsi"/>
          <w:b/>
        </w:rPr>
        <w:t xml:space="preserve">la Finance Islamique, </w:t>
      </w:r>
      <w:r w:rsidRPr="0028657D">
        <w:rPr>
          <w:rFonts w:asciiTheme="majorHAnsi" w:hAnsiTheme="majorHAnsi"/>
        </w:rPr>
        <w:t>organisé par le Cabinet AT-Consulting.</w:t>
      </w:r>
    </w:p>
    <w:p w:rsidR="00C974D2" w:rsidRPr="00AA6539" w:rsidRDefault="00C974D2" w:rsidP="0028657D">
      <w:pPr>
        <w:pStyle w:val="Paragraphedeliste"/>
        <w:numPr>
          <w:ilvl w:val="0"/>
          <w:numId w:val="13"/>
        </w:numPr>
        <w:jc w:val="both"/>
        <w:rPr>
          <w:rFonts w:asciiTheme="majorHAnsi" w:hAnsiTheme="majorHAnsi"/>
          <w:b/>
        </w:rPr>
      </w:pPr>
      <w:r w:rsidRPr="000F1FC4">
        <w:rPr>
          <w:rFonts w:asciiTheme="majorHAnsi" w:hAnsiTheme="majorHAnsi"/>
        </w:rPr>
        <w:t>Du 19 au 23 janvier 2021 Formation en sur</w:t>
      </w:r>
      <w:r w:rsidRPr="000F1FC4">
        <w:rPr>
          <w:rFonts w:asciiTheme="majorHAnsi" w:hAnsiTheme="majorHAnsi"/>
          <w:b/>
        </w:rPr>
        <w:t xml:space="preserve"> le montage des projets </w:t>
      </w:r>
    </w:p>
    <w:p w:rsidR="00C974D2" w:rsidRPr="000F1FC4" w:rsidRDefault="00C974D2" w:rsidP="0028657D">
      <w:pPr>
        <w:pStyle w:val="Paragraphedeliste"/>
        <w:numPr>
          <w:ilvl w:val="0"/>
          <w:numId w:val="13"/>
        </w:numPr>
        <w:jc w:val="both"/>
        <w:rPr>
          <w:rFonts w:asciiTheme="majorHAnsi" w:hAnsiTheme="majorHAnsi"/>
          <w:b/>
        </w:rPr>
      </w:pPr>
      <w:r w:rsidRPr="000F1FC4">
        <w:rPr>
          <w:rFonts w:asciiTheme="majorHAnsi" w:hAnsiTheme="majorHAnsi"/>
        </w:rPr>
        <w:t>Du 28 octobre au 19 novembre 2019</w:t>
      </w:r>
      <w:r w:rsidRPr="000F1FC4">
        <w:rPr>
          <w:rFonts w:asciiTheme="majorHAnsi" w:hAnsiTheme="majorHAnsi"/>
          <w:b/>
        </w:rPr>
        <w:t xml:space="preserve"> : </w:t>
      </w:r>
      <w:r w:rsidR="005C7B08" w:rsidRPr="000F1FC4">
        <w:rPr>
          <w:rFonts w:asciiTheme="majorHAnsi" w:hAnsiTheme="majorHAnsi"/>
        </w:rPr>
        <w:t>Formation</w:t>
      </w:r>
      <w:r w:rsidR="005C7B08" w:rsidRPr="000F1FC4">
        <w:rPr>
          <w:rFonts w:asciiTheme="majorHAnsi" w:hAnsiTheme="majorHAnsi"/>
          <w:b/>
        </w:rPr>
        <w:t xml:space="preserve"> </w:t>
      </w:r>
      <w:r w:rsidR="005C7B08">
        <w:rPr>
          <w:rFonts w:asciiTheme="majorHAnsi" w:hAnsiTheme="majorHAnsi"/>
          <w:b/>
        </w:rPr>
        <w:t xml:space="preserve"> </w:t>
      </w:r>
      <w:r w:rsidR="005C7B08" w:rsidRPr="005C7B08">
        <w:rPr>
          <w:rFonts w:asciiTheme="majorHAnsi" w:hAnsiTheme="majorHAnsi"/>
        </w:rPr>
        <w:t>sur</w:t>
      </w:r>
      <w:r w:rsidR="005C7B08">
        <w:rPr>
          <w:rFonts w:asciiTheme="majorHAnsi" w:hAnsiTheme="majorHAnsi"/>
          <w:b/>
        </w:rPr>
        <w:t xml:space="preserve"> l’</w:t>
      </w:r>
      <w:r w:rsidRPr="000F1FC4">
        <w:rPr>
          <w:rFonts w:asciiTheme="majorHAnsi" w:hAnsiTheme="majorHAnsi"/>
          <w:b/>
        </w:rPr>
        <w:t>Accueil et satisfaction du client</w:t>
      </w:r>
    </w:p>
    <w:p w:rsidR="00C974D2" w:rsidRPr="000F1FC4" w:rsidRDefault="00C974D2" w:rsidP="0028657D">
      <w:pPr>
        <w:pStyle w:val="Paragraphedeliste"/>
        <w:numPr>
          <w:ilvl w:val="0"/>
          <w:numId w:val="13"/>
        </w:numPr>
        <w:jc w:val="both"/>
        <w:rPr>
          <w:rFonts w:asciiTheme="majorHAnsi" w:hAnsiTheme="majorHAnsi"/>
          <w:b/>
        </w:rPr>
      </w:pPr>
      <w:r w:rsidRPr="000F1FC4">
        <w:rPr>
          <w:rFonts w:asciiTheme="majorHAnsi" w:hAnsiTheme="majorHAnsi"/>
        </w:rPr>
        <w:t xml:space="preserve">Du 11 au 16 février 2019 Formation en </w:t>
      </w:r>
      <w:r w:rsidRPr="000F1FC4">
        <w:rPr>
          <w:rFonts w:asciiTheme="majorHAnsi" w:hAnsiTheme="majorHAnsi"/>
          <w:b/>
        </w:rPr>
        <w:t xml:space="preserve">Contrôle interne dans les établissements de mirofinance </w:t>
      </w:r>
    </w:p>
    <w:p w:rsidR="00C974D2" w:rsidRPr="000F1FC4" w:rsidRDefault="00C974D2" w:rsidP="0028657D">
      <w:pPr>
        <w:pStyle w:val="Paragraphedeliste"/>
        <w:numPr>
          <w:ilvl w:val="0"/>
          <w:numId w:val="6"/>
        </w:numPr>
        <w:jc w:val="both"/>
        <w:rPr>
          <w:rFonts w:asciiTheme="majorHAnsi" w:hAnsiTheme="majorHAnsi"/>
        </w:rPr>
      </w:pPr>
      <w:r w:rsidRPr="000F1FC4">
        <w:rPr>
          <w:rFonts w:asciiTheme="majorHAnsi" w:hAnsiTheme="majorHAnsi"/>
        </w:rPr>
        <w:t xml:space="preserve">DU 07 au 08 février formation sur </w:t>
      </w:r>
      <w:r w:rsidRPr="000F1FC4">
        <w:rPr>
          <w:rFonts w:asciiTheme="majorHAnsi" w:hAnsiTheme="majorHAnsi"/>
          <w:b/>
        </w:rPr>
        <w:t>Logiciel point power</w:t>
      </w:r>
    </w:p>
    <w:p w:rsidR="00980B45" w:rsidRDefault="00980B45" w:rsidP="0028657D">
      <w:pPr>
        <w:pStyle w:val="Paragraphedeliste"/>
        <w:numPr>
          <w:ilvl w:val="0"/>
          <w:numId w:val="7"/>
        </w:numPr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C974D2" w:rsidRPr="000F1FC4">
        <w:rPr>
          <w:rFonts w:asciiTheme="majorHAnsi" w:hAnsiTheme="majorHAnsi"/>
        </w:rPr>
        <w:t xml:space="preserve">Du14 mars au 11 mai 2017 formation par CFPB (Centre de Formation Professionnelle </w:t>
      </w:r>
      <w:r>
        <w:rPr>
          <w:rFonts w:asciiTheme="majorHAnsi" w:hAnsiTheme="majorHAnsi"/>
        </w:rPr>
        <w:t xml:space="preserve">  </w:t>
      </w:r>
    </w:p>
    <w:p w:rsidR="00C974D2" w:rsidRPr="000F1FC4" w:rsidRDefault="00980B45" w:rsidP="0028657D">
      <w:pPr>
        <w:pStyle w:val="Paragraphedeliste"/>
        <w:ind w:lef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A62B9A">
        <w:rPr>
          <w:rFonts w:asciiTheme="majorHAnsi" w:hAnsiTheme="majorHAnsi"/>
        </w:rPr>
        <w:t xml:space="preserve">Bancaire) </w:t>
      </w:r>
      <w:r w:rsidR="00C974D2" w:rsidRPr="000F1FC4">
        <w:rPr>
          <w:rFonts w:asciiTheme="majorHAnsi" w:hAnsiTheme="majorHAnsi"/>
          <w:b/>
        </w:rPr>
        <w:t>Diplômé Agent de crédit</w:t>
      </w:r>
    </w:p>
    <w:p w:rsidR="00980B45" w:rsidRPr="00980B45" w:rsidRDefault="00980B45" w:rsidP="0028657D">
      <w:pPr>
        <w:pStyle w:val="Paragraphedeliste"/>
        <w:numPr>
          <w:ilvl w:val="0"/>
          <w:numId w:val="7"/>
        </w:numPr>
        <w:ind w:left="284" w:hanging="284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 </w:t>
      </w:r>
      <w:r w:rsidR="00C974D2" w:rsidRPr="000F1FC4">
        <w:rPr>
          <w:rFonts w:asciiTheme="majorHAnsi" w:hAnsiTheme="majorHAnsi"/>
        </w:rPr>
        <w:t xml:space="preserve">Du 30 au 04 janvier 2017 formation au sein de la FINADEV-TCHAD par CFOD (Centre d’Etude </w:t>
      </w:r>
      <w:r>
        <w:rPr>
          <w:rFonts w:asciiTheme="majorHAnsi" w:hAnsiTheme="majorHAnsi"/>
        </w:rPr>
        <w:t xml:space="preserve"> </w:t>
      </w:r>
    </w:p>
    <w:p w:rsidR="00C84150" w:rsidRPr="004B41A4" w:rsidRDefault="004B41A4" w:rsidP="0028657D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    </w:t>
      </w:r>
      <w:r w:rsidR="00980B45" w:rsidRPr="004B41A4">
        <w:rPr>
          <w:rFonts w:asciiTheme="majorHAnsi" w:hAnsiTheme="majorHAnsi"/>
        </w:rPr>
        <w:t xml:space="preserve"> </w:t>
      </w:r>
      <w:r w:rsidR="00B65725" w:rsidRPr="004B41A4">
        <w:rPr>
          <w:rFonts w:asciiTheme="majorHAnsi" w:hAnsiTheme="majorHAnsi"/>
        </w:rPr>
        <w:t>Et</w:t>
      </w:r>
      <w:r w:rsidR="00C974D2" w:rsidRPr="004B41A4">
        <w:rPr>
          <w:rFonts w:asciiTheme="majorHAnsi" w:hAnsiTheme="majorHAnsi"/>
        </w:rPr>
        <w:t xml:space="preserve">  de Formation pour le Développement) en </w:t>
      </w:r>
      <w:r w:rsidR="00C974D2" w:rsidRPr="004B41A4">
        <w:rPr>
          <w:rFonts w:asciiTheme="majorHAnsi" w:hAnsiTheme="majorHAnsi"/>
          <w:b/>
        </w:rPr>
        <w:t xml:space="preserve">technique d’évaluation des dossiers de </w:t>
      </w:r>
      <w:r w:rsidR="00C84150" w:rsidRPr="004B41A4">
        <w:rPr>
          <w:rFonts w:asciiTheme="majorHAnsi" w:hAnsiTheme="majorHAnsi"/>
          <w:b/>
        </w:rPr>
        <w:t xml:space="preserve"> </w:t>
      </w:r>
    </w:p>
    <w:p w:rsidR="00C974D2" w:rsidRPr="00C84150" w:rsidRDefault="00C84150" w:rsidP="0028657D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     </w:t>
      </w:r>
      <w:r w:rsidRPr="00C84150">
        <w:rPr>
          <w:rFonts w:asciiTheme="majorHAnsi" w:hAnsiTheme="majorHAnsi"/>
        </w:rPr>
        <w:t xml:space="preserve"> </w:t>
      </w:r>
      <w:r w:rsidRPr="00C84150">
        <w:rPr>
          <w:rFonts w:asciiTheme="majorHAnsi" w:hAnsiTheme="majorHAnsi"/>
          <w:b/>
        </w:rPr>
        <w:t>Crédit</w:t>
      </w:r>
      <w:r w:rsidR="00C974D2" w:rsidRPr="00C84150">
        <w:rPr>
          <w:rFonts w:asciiTheme="majorHAnsi" w:hAnsiTheme="majorHAnsi"/>
          <w:b/>
        </w:rPr>
        <w:t> : montage et analyse de demande de</w:t>
      </w:r>
      <w:r w:rsidR="00C974D2" w:rsidRPr="00C84150">
        <w:rPr>
          <w:rFonts w:asciiTheme="majorHAnsi" w:hAnsiTheme="majorHAnsi"/>
        </w:rPr>
        <w:t xml:space="preserve"> </w:t>
      </w:r>
      <w:r w:rsidR="00C974D2" w:rsidRPr="00C84150">
        <w:rPr>
          <w:rFonts w:asciiTheme="majorHAnsi" w:hAnsiTheme="majorHAnsi"/>
          <w:b/>
        </w:rPr>
        <w:t xml:space="preserve">crédit </w:t>
      </w:r>
      <w:r w:rsidR="00C974D2" w:rsidRPr="00C84150">
        <w:rPr>
          <w:rFonts w:asciiTheme="majorHAnsi" w:hAnsiTheme="majorHAnsi"/>
        </w:rPr>
        <w:tab/>
      </w:r>
    </w:p>
    <w:p w:rsidR="00C974D2" w:rsidRPr="00563E4E" w:rsidRDefault="00C974D2" w:rsidP="0028657D">
      <w:pPr>
        <w:pStyle w:val="Paragraphedeliste"/>
        <w:numPr>
          <w:ilvl w:val="0"/>
          <w:numId w:val="7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 xml:space="preserve">Du 24 au 26 mars 2016 formation au sein de la FINADEV-TCHAD sur </w:t>
      </w:r>
      <w:r w:rsidRPr="007C41C8">
        <w:rPr>
          <w:rFonts w:asciiTheme="majorHAnsi" w:hAnsiTheme="majorHAnsi"/>
          <w:b/>
        </w:rPr>
        <w:t>analyse des demandes</w:t>
      </w:r>
    </w:p>
    <w:p w:rsidR="00C974D2" w:rsidRPr="007C41C8" w:rsidRDefault="00C974D2" w:rsidP="0028657D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     </w:t>
      </w:r>
      <w:r w:rsidRPr="007C41C8">
        <w:rPr>
          <w:rFonts w:asciiTheme="majorHAnsi" w:hAnsiTheme="majorHAnsi"/>
          <w:b/>
        </w:rPr>
        <w:t>De crédit et de méthodologie</w:t>
      </w:r>
    </w:p>
    <w:p w:rsidR="00C974D2" w:rsidRPr="007C41C8" w:rsidRDefault="00C974D2" w:rsidP="0028657D">
      <w:pPr>
        <w:jc w:val="both"/>
        <w:rPr>
          <w:rFonts w:asciiTheme="majorHAnsi" w:hAnsiTheme="majorHAnsi"/>
          <w:b/>
        </w:rPr>
      </w:pPr>
    </w:p>
    <w:p w:rsidR="007A363B" w:rsidRPr="00563E4E" w:rsidRDefault="007A363B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28657D" w:rsidRDefault="007A363B" w:rsidP="0028657D">
      <w:pPr>
        <w:ind w:left="284" w:hanging="284"/>
        <w:jc w:val="both"/>
        <w:rPr>
          <w:rFonts w:asciiTheme="majorHAnsi" w:hAnsiTheme="majorHAnsi"/>
          <w:b/>
        </w:rPr>
      </w:pPr>
      <w:r w:rsidRPr="00563E4E">
        <w:rPr>
          <w:rFonts w:asciiTheme="majorHAnsi" w:hAnsiTheme="majorHAnsi"/>
          <w:b/>
        </w:rPr>
        <w:t xml:space="preserve">                                       </w:t>
      </w:r>
    </w:p>
    <w:p w:rsidR="0028657D" w:rsidRDefault="0028657D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28657D" w:rsidRDefault="0028657D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D75187" w:rsidRPr="006C19E2" w:rsidRDefault="0028657D" w:rsidP="0028657D">
      <w:pPr>
        <w:ind w:left="284" w:hanging="284"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                                    </w:t>
      </w:r>
      <w:r w:rsidR="007A363B" w:rsidRPr="00563E4E">
        <w:rPr>
          <w:rFonts w:asciiTheme="majorHAnsi" w:hAnsiTheme="majorHAnsi"/>
          <w:b/>
        </w:rPr>
        <w:t xml:space="preserve">   </w:t>
      </w:r>
      <w:r w:rsidR="00D75187" w:rsidRPr="006C19E2">
        <w:rPr>
          <w:rFonts w:asciiTheme="majorHAnsi" w:hAnsiTheme="majorHAnsi"/>
          <w:b/>
          <w:u w:val="single"/>
        </w:rPr>
        <w:t>CONNAISSANE EN INFORMATIQUES</w:t>
      </w:r>
    </w:p>
    <w:p w:rsidR="0028657D" w:rsidRDefault="0028657D" w:rsidP="0028657D">
      <w:pPr>
        <w:ind w:left="993"/>
        <w:jc w:val="both"/>
        <w:rPr>
          <w:rFonts w:asciiTheme="majorHAnsi" w:hAnsiTheme="majorHAnsi"/>
          <w:b/>
          <w:u w:val="single"/>
        </w:rPr>
      </w:pPr>
    </w:p>
    <w:p w:rsidR="0028657D" w:rsidRPr="0028657D" w:rsidRDefault="0028657D" w:rsidP="0028657D">
      <w:pPr>
        <w:ind w:left="993"/>
        <w:jc w:val="both"/>
        <w:rPr>
          <w:rFonts w:asciiTheme="majorHAnsi" w:hAnsiTheme="majorHAnsi"/>
          <w:b/>
          <w:u w:val="single"/>
        </w:rPr>
      </w:pPr>
    </w:p>
    <w:p w:rsidR="00920639" w:rsidRPr="00563E4E" w:rsidRDefault="00D75187" w:rsidP="0028657D">
      <w:pPr>
        <w:numPr>
          <w:ilvl w:val="0"/>
          <w:numId w:val="8"/>
        </w:numPr>
        <w:ind w:left="284" w:hanging="284"/>
        <w:jc w:val="both"/>
        <w:rPr>
          <w:rFonts w:asciiTheme="majorHAnsi" w:hAnsiTheme="majorHAnsi"/>
          <w:b/>
          <w:u w:val="single"/>
        </w:rPr>
      </w:pPr>
      <w:r w:rsidRPr="00563E4E">
        <w:rPr>
          <w:rFonts w:asciiTheme="majorHAnsi" w:hAnsiTheme="majorHAnsi"/>
        </w:rPr>
        <w:t>Word</w:t>
      </w:r>
      <w:r w:rsidR="00920639" w:rsidRPr="00563E4E">
        <w:rPr>
          <w:rFonts w:asciiTheme="majorHAnsi" w:hAnsiTheme="majorHAnsi"/>
        </w:rPr>
        <w:t> ;</w:t>
      </w:r>
    </w:p>
    <w:p w:rsidR="00920639" w:rsidRPr="00563E4E" w:rsidRDefault="00ED5B36" w:rsidP="0028657D">
      <w:pPr>
        <w:numPr>
          <w:ilvl w:val="0"/>
          <w:numId w:val="8"/>
        </w:numPr>
        <w:ind w:left="284" w:hanging="284"/>
        <w:jc w:val="both"/>
        <w:rPr>
          <w:rFonts w:asciiTheme="majorHAnsi" w:hAnsiTheme="majorHAnsi"/>
          <w:b/>
          <w:u w:val="single"/>
        </w:rPr>
      </w:pPr>
      <w:r w:rsidRPr="00563E4E">
        <w:rPr>
          <w:rFonts w:asciiTheme="majorHAnsi" w:hAnsiTheme="majorHAnsi"/>
        </w:rPr>
        <w:t>Excel moyennement</w:t>
      </w:r>
      <w:r w:rsidR="00920639" w:rsidRPr="00563E4E">
        <w:rPr>
          <w:rFonts w:asciiTheme="majorHAnsi" w:hAnsiTheme="majorHAnsi"/>
        </w:rPr>
        <w:t>;</w:t>
      </w:r>
    </w:p>
    <w:p w:rsidR="00920639" w:rsidRPr="00563E4E" w:rsidRDefault="00920639" w:rsidP="0028657D">
      <w:pPr>
        <w:numPr>
          <w:ilvl w:val="0"/>
          <w:numId w:val="8"/>
        </w:numPr>
        <w:ind w:left="284" w:hanging="284"/>
        <w:jc w:val="both"/>
        <w:rPr>
          <w:rFonts w:asciiTheme="majorHAnsi" w:hAnsiTheme="majorHAnsi"/>
          <w:b/>
          <w:u w:val="single"/>
        </w:rPr>
      </w:pPr>
      <w:r w:rsidRPr="00563E4E">
        <w:rPr>
          <w:rFonts w:asciiTheme="majorHAnsi" w:hAnsiTheme="majorHAnsi"/>
        </w:rPr>
        <w:t xml:space="preserve">logiciel de gestion  </w:t>
      </w:r>
      <w:r w:rsidR="00D75187" w:rsidRPr="00563E4E">
        <w:rPr>
          <w:rFonts w:asciiTheme="majorHAnsi" w:hAnsiTheme="majorHAnsi"/>
        </w:rPr>
        <w:t xml:space="preserve">SAF (Système </w:t>
      </w:r>
      <w:r w:rsidR="000E60B0" w:rsidRPr="00563E4E">
        <w:rPr>
          <w:rFonts w:asciiTheme="majorHAnsi" w:hAnsiTheme="majorHAnsi"/>
        </w:rPr>
        <w:t>d’automatisation</w:t>
      </w:r>
      <w:r w:rsidR="00D75187" w:rsidRPr="00563E4E">
        <w:rPr>
          <w:rFonts w:asciiTheme="majorHAnsi" w:hAnsiTheme="majorHAnsi"/>
        </w:rPr>
        <w:t xml:space="preserve"> Financière)</w:t>
      </w:r>
      <w:r w:rsidRPr="00563E4E">
        <w:rPr>
          <w:rFonts w:asciiTheme="majorHAnsi" w:hAnsiTheme="majorHAnsi"/>
        </w:rPr>
        <w:t> ;</w:t>
      </w:r>
    </w:p>
    <w:p w:rsidR="00920639" w:rsidRPr="00563E4E" w:rsidRDefault="008B67E6" w:rsidP="0028657D">
      <w:pPr>
        <w:numPr>
          <w:ilvl w:val="0"/>
          <w:numId w:val="8"/>
        </w:numPr>
        <w:ind w:left="284" w:hanging="284"/>
        <w:jc w:val="both"/>
        <w:rPr>
          <w:rFonts w:asciiTheme="majorHAnsi" w:hAnsiTheme="majorHAnsi"/>
          <w:b/>
          <w:u w:val="single"/>
        </w:rPr>
      </w:pPr>
      <w:r w:rsidRPr="00563E4E">
        <w:rPr>
          <w:rFonts w:asciiTheme="majorHAnsi" w:hAnsiTheme="majorHAnsi"/>
        </w:rPr>
        <w:t xml:space="preserve">logiciel </w:t>
      </w:r>
      <w:r w:rsidR="00820698" w:rsidRPr="00563E4E">
        <w:rPr>
          <w:rFonts w:asciiTheme="majorHAnsi" w:hAnsiTheme="majorHAnsi"/>
        </w:rPr>
        <w:t>Fina express</w:t>
      </w:r>
      <w:r w:rsidR="00920639" w:rsidRPr="00563E4E">
        <w:rPr>
          <w:rFonts w:asciiTheme="majorHAnsi" w:hAnsiTheme="majorHAnsi"/>
        </w:rPr>
        <w:t> ;</w:t>
      </w:r>
      <w:r w:rsidR="00E80A44" w:rsidRPr="00563E4E">
        <w:rPr>
          <w:rFonts w:asciiTheme="majorHAnsi" w:hAnsiTheme="majorHAnsi"/>
        </w:rPr>
        <w:t xml:space="preserve"> </w:t>
      </w:r>
    </w:p>
    <w:p w:rsidR="00D75187" w:rsidRPr="00563E4E" w:rsidRDefault="00E048CE" w:rsidP="0028657D">
      <w:pPr>
        <w:numPr>
          <w:ilvl w:val="0"/>
          <w:numId w:val="8"/>
        </w:numPr>
        <w:ind w:left="284" w:hanging="284"/>
        <w:jc w:val="both"/>
        <w:rPr>
          <w:rFonts w:asciiTheme="majorHAnsi" w:hAnsiTheme="majorHAnsi"/>
          <w:b/>
          <w:u w:val="single"/>
        </w:rPr>
      </w:pPr>
      <w:r w:rsidRPr="00563E4E">
        <w:rPr>
          <w:rFonts w:asciiTheme="majorHAnsi" w:hAnsiTheme="majorHAnsi"/>
        </w:rPr>
        <w:t>logiciel</w:t>
      </w:r>
      <w:r w:rsidR="00E80A44" w:rsidRPr="00563E4E">
        <w:rPr>
          <w:rFonts w:asciiTheme="majorHAnsi" w:hAnsiTheme="majorHAnsi"/>
        </w:rPr>
        <w:t xml:space="preserve"> MONEYGRAM</w:t>
      </w:r>
      <w:r w:rsidR="00920639" w:rsidRPr="00563E4E">
        <w:rPr>
          <w:rFonts w:asciiTheme="majorHAnsi" w:hAnsiTheme="majorHAnsi"/>
        </w:rPr>
        <w:t> ;</w:t>
      </w:r>
      <w:r w:rsidR="00CD58F9" w:rsidRPr="00CD58F9">
        <w:rPr>
          <w:rFonts w:asciiTheme="majorHAnsi" w:hAnsiTheme="majorHAnsi"/>
          <w:noProof/>
        </w:rPr>
        <w:t xml:space="preserve"> </w:t>
      </w:r>
    </w:p>
    <w:p w:rsidR="00D75187" w:rsidRPr="00563E4E" w:rsidRDefault="00D75187" w:rsidP="0028657D">
      <w:pPr>
        <w:ind w:left="284" w:hanging="284"/>
        <w:jc w:val="both"/>
        <w:rPr>
          <w:rFonts w:asciiTheme="majorHAnsi" w:hAnsiTheme="majorHAnsi"/>
        </w:rPr>
      </w:pPr>
    </w:p>
    <w:p w:rsidR="00820698" w:rsidRPr="00563E4E" w:rsidRDefault="00820698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D75187" w:rsidRPr="006C19E2" w:rsidRDefault="00820698" w:rsidP="0028657D">
      <w:pPr>
        <w:ind w:left="284" w:hanging="284"/>
        <w:jc w:val="both"/>
        <w:rPr>
          <w:rFonts w:asciiTheme="majorHAnsi" w:hAnsiTheme="majorHAnsi"/>
          <w:b/>
          <w:u w:val="single"/>
        </w:rPr>
      </w:pPr>
      <w:r w:rsidRPr="00563E4E">
        <w:rPr>
          <w:rFonts w:asciiTheme="majorHAnsi" w:hAnsiTheme="majorHAnsi"/>
          <w:b/>
        </w:rPr>
        <w:t xml:space="preserve">                                     </w:t>
      </w:r>
      <w:r w:rsidR="00D30389">
        <w:rPr>
          <w:rFonts w:asciiTheme="majorHAnsi" w:hAnsiTheme="majorHAnsi"/>
          <w:b/>
        </w:rPr>
        <w:t xml:space="preserve">           </w:t>
      </w:r>
      <w:r w:rsidRPr="00563E4E">
        <w:rPr>
          <w:rFonts w:asciiTheme="majorHAnsi" w:hAnsiTheme="majorHAnsi"/>
          <w:b/>
        </w:rPr>
        <w:t xml:space="preserve"> </w:t>
      </w:r>
      <w:r w:rsidR="00D75187" w:rsidRPr="006C19E2">
        <w:rPr>
          <w:rFonts w:asciiTheme="majorHAnsi" w:hAnsiTheme="majorHAnsi"/>
          <w:b/>
          <w:u w:val="single"/>
        </w:rPr>
        <w:t>CONNAISSANCE LINGUISTIQUE</w:t>
      </w:r>
    </w:p>
    <w:p w:rsidR="00D75187" w:rsidRPr="00563E4E" w:rsidRDefault="00D75187" w:rsidP="0028657D">
      <w:pPr>
        <w:pStyle w:val="Paragraphedeliste"/>
        <w:numPr>
          <w:ilvl w:val="0"/>
          <w:numId w:val="9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Français : parle et écrit</w:t>
      </w:r>
      <w:r w:rsidR="00920639" w:rsidRPr="00563E4E">
        <w:rPr>
          <w:rFonts w:asciiTheme="majorHAnsi" w:hAnsiTheme="majorHAnsi"/>
        </w:rPr>
        <w:t> ;</w:t>
      </w:r>
    </w:p>
    <w:p w:rsidR="00D75187" w:rsidRPr="00563E4E" w:rsidRDefault="00D75187" w:rsidP="0028657D">
      <w:pPr>
        <w:pStyle w:val="Paragraphedeliste"/>
        <w:numPr>
          <w:ilvl w:val="0"/>
          <w:numId w:val="9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Arabe local tchadien : parle</w:t>
      </w:r>
      <w:r w:rsidR="00920639" w:rsidRPr="00563E4E">
        <w:rPr>
          <w:rFonts w:asciiTheme="majorHAnsi" w:hAnsiTheme="majorHAnsi"/>
        </w:rPr>
        <w:t> ;</w:t>
      </w:r>
    </w:p>
    <w:p w:rsidR="00D75187" w:rsidRPr="00563E4E" w:rsidRDefault="00D75187" w:rsidP="0028657D">
      <w:pPr>
        <w:pStyle w:val="Paragraphedeliste"/>
        <w:numPr>
          <w:ilvl w:val="0"/>
          <w:numId w:val="9"/>
        </w:numPr>
        <w:ind w:left="284" w:hanging="284"/>
        <w:jc w:val="both"/>
        <w:rPr>
          <w:rFonts w:asciiTheme="majorHAnsi" w:hAnsiTheme="majorHAnsi"/>
          <w:caps/>
        </w:rPr>
      </w:pPr>
      <w:r w:rsidRPr="00563E4E">
        <w:rPr>
          <w:rFonts w:asciiTheme="majorHAnsi" w:hAnsiTheme="majorHAnsi"/>
        </w:rPr>
        <w:t>Anglais : passable</w:t>
      </w:r>
      <w:r w:rsidR="00920639" w:rsidRPr="00563E4E">
        <w:rPr>
          <w:rFonts w:asciiTheme="majorHAnsi" w:hAnsiTheme="majorHAnsi"/>
        </w:rPr>
        <w:t> ;</w:t>
      </w:r>
    </w:p>
    <w:p w:rsidR="00D75187" w:rsidRPr="00563E4E" w:rsidRDefault="00D75187" w:rsidP="0028657D">
      <w:pPr>
        <w:ind w:left="284" w:hanging="284"/>
        <w:jc w:val="both"/>
        <w:rPr>
          <w:rFonts w:asciiTheme="majorHAnsi" w:hAnsiTheme="majorHAnsi"/>
          <w:b/>
        </w:rPr>
      </w:pPr>
    </w:p>
    <w:p w:rsidR="00D75187" w:rsidRPr="006C19E2" w:rsidRDefault="00563E4E" w:rsidP="0028657D">
      <w:pPr>
        <w:ind w:left="284" w:hanging="284"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                                                                     </w:t>
      </w:r>
      <w:r w:rsidR="00D75187" w:rsidRPr="006C19E2">
        <w:rPr>
          <w:rFonts w:asciiTheme="majorHAnsi" w:hAnsiTheme="majorHAnsi"/>
          <w:b/>
          <w:u w:val="single"/>
        </w:rPr>
        <w:t>LOISIRS</w:t>
      </w:r>
    </w:p>
    <w:p w:rsidR="00D75187" w:rsidRDefault="00D75187" w:rsidP="0028657D">
      <w:pPr>
        <w:numPr>
          <w:ilvl w:val="0"/>
          <w:numId w:val="10"/>
        </w:numPr>
        <w:ind w:left="284" w:hanging="284"/>
        <w:jc w:val="both"/>
        <w:rPr>
          <w:rFonts w:asciiTheme="majorHAnsi" w:hAnsiTheme="majorHAnsi"/>
        </w:rPr>
      </w:pPr>
      <w:r w:rsidRPr="00563E4E">
        <w:rPr>
          <w:rFonts w:asciiTheme="majorHAnsi" w:hAnsiTheme="majorHAnsi"/>
        </w:rPr>
        <w:t>La lecture ; débats et voyages</w:t>
      </w:r>
    </w:p>
    <w:p w:rsidR="00D30389" w:rsidRDefault="00D30389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  <w:r w:rsidRPr="00F90FB9">
        <w:rPr>
          <w:rFonts w:asciiTheme="majorHAnsi" w:hAnsiTheme="majorHAnsi"/>
        </w:rPr>
        <w:t xml:space="preserve">                                                    </w:t>
      </w:r>
    </w:p>
    <w:p w:rsidR="00D30389" w:rsidRDefault="00D30389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</w:p>
    <w:p w:rsidR="0028657D" w:rsidRDefault="00D30389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</w:t>
      </w:r>
    </w:p>
    <w:p w:rsidR="00D30389" w:rsidRPr="006C19E2" w:rsidRDefault="0028657D" w:rsidP="0028657D">
      <w:pPr>
        <w:pStyle w:val="Paragraphedeliste"/>
        <w:ind w:left="284" w:hanging="284"/>
        <w:jc w:val="both"/>
        <w:rPr>
          <w:rFonts w:asciiTheme="majorHAnsi" w:hAnsiTheme="majorHAnsi" w:cstheme="minorHAnsi"/>
          <w:b/>
          <w:u w:val="single"/>
        </w:rPr>
      </w:pPr>
      <w:r>
        <w:rPr>
          <w:rFonts w:asciiTheme="majorHAnsi" w:hAnsiTheme="majorHAnsi"/>
        </w:rPr>
        <w:t xml:space="preserve">                                              </w:t>
      </w:r>
      <w:r w:rsidR="00D30389" w:rsidRPr="00F90FB9">
        <w:rPr>
          <w:rFonts w:asciiTheme="majorHAnsi" w:hAnsiTheme="majorHAnsi"/>
        </w:rPr>
        <w:t xml:space="preserve"> </w:t>
      </w:r>
      <w:r w:rsidR="00D30389" w:rsidRPr="006C19E2">
        <w:rPr>
          <w:rFonts w:asciiTheme="majorHAnsi" w:hAnsiTheme="majorHAnsi" w:cstheme="minorHAnsi"/>
          <w:b/>
          <w:u w:val="single"/>
        </w:rPr>
        <w:t xml:space="preserve">PERSONNE DE REFERENCE </w:t>
      </w:r>
    </w:p>
    <w:p w:rsidR="00D30389" w:rsidRPr="003F6FCB" w:rsidRDefault="00D30389" w:rsidP="0028657D">
      <w:pPr>
        <w:jc w:val="both"/>
        <w:rPr>
          <w:rFonts w:asciiTheme="majorHAnsi" w:hAnsiTheme="majorHAnsi" w:cstheme="minorHAnsi"/>
          <w:b/>
        </w:rPr>
      </w:pPr>
    </w:p>
    <w:p w:rsidR="00D30389" w:rsidRDefault="00D30389" w:rsidP="0028657D">
      <w:pPr>
        <w:pStyle w:val="Paragraphedeliste"/>
        <w:numPr>
          <w:ilvl w:val="1"/>
          <w:numId w:val="12"/>
        </w:numPr>
        <w:jc w:val="both"/>
        <w:rPr>
          <w:rFonts w:asciiTheme="majorHAnsi" w:hAnsiTheme="majorHAnsi"/>
        </w:rPr>
      </w:pPr>
      <w:r w:rsidRPr="0080224A">
        <w:rPr>
          <w:rFonts w:asciiTheme="majorHAnsi" w:hAnsiTheme="majorHAnsi"/>
          <w:b/>
        </w:rPr>
        <w:t>AWAT MAHAMAT SOULEYMANE</w:t>
      </w:r>
      <w:r>
        <w:rPr>
          <w:rFonts w:asciiTheme="majorHAnsi" w:hAnsiTheme="majorHAnsi"/>
        </w:rPr>
        <w:t> : Responsable de service informatique</w:t>
      </w:r>
      <w:r w:rsidRPr="00F90FB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FINADEV  </w:t>
      </w:r>
    </w:p>
    <w:p w:rsidR="00D30389" w:rsidRPr="00251B28" w:rsidRDefault="00D30389" w:rsidP="0028657D">
      <w:pPr>
        <w:ind w:left="3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</w:t>
      </w:r>
      <w:r w:rsidRPr="00251B28">
        <w:rPr>
          <w:rFonts w:asciiTheme="majorHAnsi" w:hAnsiTheme="majorHAnsi"/>
        </w:rPr>
        <w:t xml:space="preserve"> Tel : 66 35 00 25</w:t>
      </w:r>
    </w:p>
    <w:p w:rsidR="00D30389" w:rsidRPr="00DC1875" w:rsidRDefault="00D30389" w:rsidP="0028657D">
      <w:pPr>
        <w:pStyle w:val="Paragraphedeliste"/>
        <w:numPr>
          <w:ilvl w:val="0"/>
          <w:numId w:val="10"/>
        </w:numPr>
        <w:ind w:left="426"/>
        <w:jc w:val="both"/>
        <w:rPr>
          <w:rFonts w:asciiTheme="majorHAnsi" w:hAnsiTheme="majorHAnsi"/>
        </w:rPr>
      </w:pPr>
      <w:r w:rsidRPr="0080224A">
        <w:rPr>
          <w:rFonts w:asciiTheme="majorHAnsi" w:hAnsiTheme="majorHAnsi"/>
          <w:b/>
        </w:rPr>
        <w:t>SANDAGA TCHINA RAYMAOND</w:t>
      </w:r>
      <w:r w:rsidRPr="00DC1875">
        <w:rPr>
          <w:rFonts w:asciiTheme="majorHAnsi" w:hAnsiTheme="majorHAnsi"/>
        </w:rPr>
        <w:t> : Inspecteur au FINADEV-TCHAD</w:t>
      </w:r>
    </w:p>
    <w:p w:rsidR="00D30389" w:rsidRDefault="00D30389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Tel : 63 88 39 36</w:t>
      </w:r>
    </w:p>
    <w:p w:rsidR="00D30389" w:rsidRDefault="00D24044" w:rsidP="0028657D">
      <w:pPr>
        <w:pStyle w:val="Paragraphedeliste"/>
        <w:numPr>
          <w:ilvl w:val="0"/>
          <w:numId w:val="10"/>
        </w:numPr>
        <w:ind w:left="36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HARANGA SAMANA</w:t>
      </w:r>
      <w:r w:rsidR="00D30389">
        <w:rPr>
          <w:rFonts w:asciiTheme="majorHAnsi" w:hAnsiTheme="majorHAnsi"/>
        </w:rPr>
        <w:t xml:space="preserve"> : </w:t>
      </w:r>
      <w:r w:rsidR="00897E8B">
        <w:rPr>
          <w:rFonts w:asciiTheme="majorHAnsi" w:hAnsiTheme="majorHAnsi"/>
        </w:rPr>
        <w:t>Chargée de la clientèle</w:t>
      </w:r>
    </w:p>
    <w:p w:rsidR="00D30389" w:rsidRDefault="00D30389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</w:t>
      </w:r>
      <w:r w:rsidR="00897E8B">
        <w:rPr>
          <w:rFonts w:asciiTheme="majorHAnsi" w:hAnsiTheme="majorHAnsi"/>
        </w:rPr>
        <w:t xml:space="preserve">                    TEL : 66 47 51 24</w:t>
      </w:r>
    </w:p>
    <w:p w:rsidR="00D30389" w:rsidRDefault="00D30389" w:rsidP="0028657D">
      <w:pPr>
        <w:pStyle w:val="Paragraphedeliste"/>
        <w:ind w:left="284" w:hanging="284"/>
        <w:jc w:val="both"/>
        <w:rPr>
          <w:rFonts w:asciiTheme="majorHAnsi" w:hAnsiTheme="majorHAnsi"/>
        </w:rPr>
      </w:pPr>
    </w:p>
    <w:p w:rsidR="00F350F6" w:rsidRPr="00D24044" w:rsidRDefault="00D24044" w:rsidP="0028657D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</w:t>
      </w:r>
      <w:r w:rsidR="00563E4E" w:rsidRPr="00D24044">
        <w:rPr>
          <w:rFonts w:asciiTheme="majorHAnsi" w:hAnsiTheme="majorHAnsi"/>
        </w:rPr>
        <w:t xml:space="preserve"> </w:t>
      </w:r>
      <w:r w:rsidR="00F350F6" w:rsidRPr="00D24044">
        <w:rPr>
          <w:rFonts w:asciiTheme="majorHAnsi" w:hAnsiTheme="majorHAnsi"/>
        </w:rPr>
        <w:t>Je certifie sur honneur que les renseignements fournis ci-dessus sont exacts</w:t>
      </w:r>
    </w:p>
    <w:p w:rsidR="00563E4E" w:rsidRDefault="00ED4C74" w:rsidP="0028657D">
      <w:pPr>
        <w:ind w:left="284" w:hanging="284"/>
        <w:jc w:val="both"/>
        <w:rPr>
          <w:rFonts w:asciiTheme="majorHAnsi" w:hAnsiTheme="majorHAnsi"/>
          <w:b/>
          <w:color w:val="FF0000"/>
        </w:rPr>
      </w:pPr>
      <w:r w:rsidRPr="00563E4E">
        <w:rPr>
          <w:rFonts w:asciiTheme="majorHAnsi" w:hAnsiTheme="majorHAnsi"/>
          <w:b/>
          <w:color w:val="FF0000"/>
        </w:rPr>
        <w:tab/>
      </w:r>
      <w:r w:rsidRPr="00563E4E">
        <w:rPr>
          <w:rFonts w:asciiTheme="majorHAnsi" w:hAnsiTheme="majorHAnsi"/>
          <w:b/>
          <w:color w:val="FF0000"/>
        </w:rPr>
        <w:tab/>
      </w:r>
      <w:r w:rsidRPr="00563E4E">
        <w:rPr>
          <w:rFonts w:asciiTheme="majorHAnsi" w:hAnsiTheme="majorHAnsi"/>
          <w:b/>
          <w:color w:val="FF0000"/>
        </w:rPr>
        <w:tab/>
      </w:r>
      <w:r w:rsidRPr="00563E4E">
        <w:rPr>
          <w:rFonts w:asciiTheme="majorHAnsi" w:hAnsiTheme="majorHAnsi"/>
          <w:b/>
          <w:color w:val="FF0000"/>
        </w:rPr>
        <w:tab/>
      </w:r>
      <w:r w:rsidRPr="00563E4E">
        <w:rPr>
          <w:rFonts w:asciiTheme="majorHAnsi" w:hAnsiTheme="majorHAnsi"/>
          <w:b/>
          <w:color w:val="FF0000"/>
        </w:rPr>
        <w:tab/>
      </w:r>
      <w:r w:rsidRPr="00563E4E">
        <w:rPr>
          <w:rFonts w:asciiTheme="majorHAnsi" w:hAnsiTheme="majorHAnsi"/>
          <w:b/>
          <w:color w:val="FF0000"/>
        </w:rPr>
        <w:tab/>
      </w:r>
    </w:p>
    <w:p w:rsidR="00563E4E" w:rsidRDefault="00563E4E" w:rsidP="0028657D">
      <w:pPr>
        <w:ind w:left="284" w:hanging="284"/>
        <w:jc w:val="both"/>
        <w:rPr>
          <w:rFonts w:asciiTheme="majorHAnsi" w:hAnsiTheme="majorHAnsi"/>
          <w:b/>
          <w:color w:val="FF0000"/>
        </w:rPr>
      </w:pPr>
    </w:p>
    <w:p w:rsidR="00CD58F9" w:rsidRDefault="00CD58F9" w:rsidP="0028657D">
      <w:pPr>
        <w:ind w:left="284" w:hanging="284"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7C9F0084" wp14:editId="7AE3C4C8">
            <wp:simplePos x="0" y="0"/>
            <wp:positionH relativeFrom="column">
              <wp:posOffset>2029686</wp:posOffset>
            </wp:positionH>
            <wp:positionV relativeFrom="paragraph">
              <wp:posOffset>432174</wp:posOffset>
            </wp:positionV>
            <wp:extent cx="2041294" cy="897264"/>
            <wp:effectExtent l="95250" t="266700" r="54610" b="26479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amabou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00000">
                      <a:off x="0" y="0"/>
                      <a:ext cx="2045115" cy="898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C74" w:rsidRPr="00563E4E">
        <w:rPr>
          <w:rFonts w:asciiTheme="majorHAnsi" w:hAnsiTheme="majorHAnsi"/>
        </w:rPr>
        <w:t xml:space="preserve">                                                                                   </w:t>
      </w:r>
      <w:r w:rsidR="00405A9B" w:rsidRPr="00405A9B">
        <w:rPr>
          <w:rFonts w:asciiTheme="majorHAnsi" w:hAnsiTheme="majorHAnsi"/>
          <w:b/>
          <w:u w:val="single"/>
        </w:rPr>
        <w:t>L’Intéressée</w:t>
      </w:r>
      <w:r w:rsidR="00ED4C74" w:rsidRPr="00405A9B">
        <w:rPr>
          <w:rFonts w:asciiTheme="majorHAnsi" w:hAnsiTheme="majorHAnsi"/>
          <w:b/>
          <w:u w:val="single"/>
        </w:rPr>
        <w:t xml:space="preserve">                                             </w:t>
      </w: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Pr="00CD58F9" w:rsidRDefault="00CD58F9" w:rsidP="00CD58F9">
      <w:pPr>
        <w:rPr>
          <w:rFonts w:asciiTheme="majorHAnsi" w:hAnsiTheme="majorHAnsi"/>
        </w:rPr>
      </w:pPr>
    </w:p>
    <w:p w:rsidR="00CD58F9" w:rsidRDefault="00CD58F9" w:rsidP="00CD58F9">
      <w:pPr>
        <w:rPr>
          <w:rFonts w:asciiTheme="majorHAnsi" w:hAnsiTheme="majorHAnsi"/>
        </w:rPr>
      </w:pPr>
    </w:p>
    <w:p w:rsidR="00ED4C74" w:rsidRPr="00CD58F9" w:rsidRDefault="00CD58F9" w:rsidP="00CD58F9">
      <w:pPr>
        <w:tabs>
          <w:tab w:val="left" w:pos="5497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bookmarkStart w:id="0" w:name="_GoBack"/>
      <w:bookmarkEnd w:id="0"/>
    </w:p>
    <w:sectPr w:rsidR="00ED4C74" w:rsidRPr="00CD58F9" w:rsidSect="00BB58D5">
      <w:pgSz w:w="11906" w:h="16838" w:code="10"/>
      <w:pgMar w:top="720" w:right="720" w:bottom="720" w:left="1276" w:header="567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A27" w:rsidRPr="00ED5B36" w:rsidRDefault="00536A27" w:rsidP="00820698">
      <w:pPr>
        <w:rPr>
          <w:rFonts w:ascii="Calibri" w:eastAsia="Calibri" w:hAnsi="Calibri"/>
        </w:rPr>
      </w:pPr>
      <w:r>
        <w:separator/>
      </w:r>
    </w:p>
  </w:endnote>
  <w:endnote w:type="continuationSeparator" w:id="0">
    <w:p w:rsidR="00536A27" w:rsidRPr="00ED5B36" w:rsidRDefault="00536A27" w:rsidP="00820698">
      <w:pPr>
        <w:rPr>
          <w:rFonts w:ascii="Calibri" w:eastAsia="Calibri" w:hAnsi="Calibr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A27" w:rsidRPr="00ED5B36" w:rsidRDefault="00536A27" w:rsidP="00820698">
      <w:pPr>
        <w:rPr>
          <w:rFonts w:ascii="Calibri" w:eastAsia="Calibri" w:hAnsi="Calibri"/>
        </w:rPr>
      </w:pPr>
      <w:r>
        <w:separator/>
      </w:r>
    </w:p>
  </w:footnote>
  <w:footnote w:type="continuationSeparator" w:id="0">
    <w:p w:rsidR="00536A27" w:rsidRPr="00ED5B36" w:rsidRDefault="00536A27" w:rsidP="00820698">
      <w:pPr>
        <w:rPr>
          <w:rFonts w:ascii="Calibri" w:eastAsia="Calibri" w:hAnsi="Calibri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E6F73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7F12895"/>
    <w:multiLevelType w:val="hybridMultilevel"/>
    <w:tmpl w:val="E3CA5F9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5090C85"/>
    <w:multiLevelType w:val="hybridMultilevel"/>
    <w:tmpl w:val="E9226B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F72C72"/>
    <w:multiLevelType w:val="hybridMultilevel"/>
    <w:tmpl w:val="A16C1C22"/>
    <w:lvl w:ilvl="0" w:tplc="040C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>
    <w:nsid w:val="3AE940F0"/>
    <w:multiLevelType w:val="hybridMultilevel"/>
    <w:tmpl w:val="13AAA484"/>
    <w:lvl w:ilvl="0" w:tplc="040C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>
    <w:nsid w:val="41EC29DA"/>
    <w:multiLevelType w:val="hybridMultilevel"/>
    <w:tmpl w:val="85745B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143"/>
    <w:multiLevelType w:val="hybridMultilevel"/>
    <w:tmpl w:val="EEFCE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70B2F"/>
    <w:multiLevelType w:val="hybridMultilevel"/>
    <w:tmpl w:val="72243B5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22B61FF"/>
    <w:multiLevelType w:val="hybridMultilevel"/>
    <w:tmpl w:val="6A0A8A0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943D49"/>
    <w:multiLevelType w:val="hybridMultilevel"/>
    <w:tmpl w:val="B95C84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CFA056F"/>
    <w:multiLevelType w:val="hybridMultilevel"/>
    <w:tmpl w:val="28E0A8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286C93"/>
    <w:multiLevelType w:val="hybridMultilevel"/>
    <w:tmpl w:val="621AEEA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B7336FB"/>
    <w:multiLevelType w:val="hybridMultilevel"/>
    <w:tmpl w:val="E4682C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9F04BB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0"/>
  </w:num>
  <w:num w:numId="5">
    <w:abstractNumId w:val="12"/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4"/>
  </w:num>
  <w:num w:numId="11">
    <w:abstractNumId w:val="13"/>
  </w:num>
  <w:num w:numId="12">
    <w:abstractNumId w:val="0"/>
  </w:num>
  <w:num w:numId="13">
    <w:abstractNumId w:val="11"/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9"/>
  <w:hyphenationZone w:val="425"/>
  <w:drawingGridHorizontalSpacing w:val="12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144"/>
    <w:rsid w:val="00035883"/>
    <w:rsid w:val="00047AF3"/>
    <w:rsid w:val="00070271"/>
    <w:rsid w:val="000A409B"/>
    <w:rsid w:val="000C3139"/>
    <w:rsid w:val="000E60B0"/>
    <w:rsid w:val="000E72D9"/>
    <w:rsid w:val="000F0470"/>
    <w:rsid w:val="00102CC6"/>
    <w:rsid w:val="00113164"/>
    <w:rsid w:val="00164153"/>
    <w:rsid w:val="00172A27"/>
    <w:rsid w:val="001C3B5B"/>
    <w:rsid w:val="001D6FA8"/>
    <w:rsid w:val="001E3D32"/>
    <w:rsid w:val="00203DBA"/>
    <w:rsid w:val="00227940"/>
    <w:rsid w:val="002636A5"/>
    <w:rsid w:val="002836D9"/>
    <w:rsid w:val="0028657D"/>
    <w:rsid w:val="002A4492"/>
    <w:rsid w:val="002B1123"/>
    <w:rsid w:val="002E2578"/>
    <w:rsid w:val="003055FA"/>
    <w:rsid w:val="0035517C"/>
    <w:rsid w:val="00357311"/>
    <w:rsid w:val="0037101E"/>
    <w:rsid w:val="00393B5A"/>
    <w:rsid w:val="003A6C93"/>
    <w:rsid w:val="003D5914"/>
    <w:rsid w:val="00405A9B"/>
    <w:rsid w:val="0042494E"/>
    <w:rsid w:val="00433FA0"/>
    <w:rsid w:val="0047742F"/>
    <w:rsid w:val="004834D3"/>
    <w:rsid w:val="004B41A4"/>
    <w:rsid w:val="00536A27"/>
    <w:rsid w:val="00537909"/>
    <w:rsid w:val="0054787A"/>
    <w:rsid w:val="00561144"/>
    <w:rsid w:val="00563E4E"/>
    <w:rsid w:val="00586F73"/>
    <w:rsid w:val="005918F7"/>
    <w:rsid w:val="005A60D5"/>
    <w:rsid w:val="005C7B08"/>
    <w:rsid w:val="005E782B"/>
    <w:rsid w:val="005F0C68"/>
    <w:rsid w:val="0060181A"/>
    <w:rsid w:val="006206CC"/>
    <w:rsid w:val="00665F91"/>
    <w:rsid w:val="00680DF7"/>
    <w:rsid w:val="00681B4D"/>
    <w:rsid w:val="00693AE5"/>
    <w:rsid w:val="006B60F2"/>
    <w:rsid w:val="006C19E2"/>
    <w:rsid w:val="006C1FD4"/>
    <w:rsid w:val="006D12F5"/>
    <w:rsid w:val="006F60BE"/>
    <w:rsid w:val="007076E8"/>
    <w:rsid w:val="007546C9"/>
    <w:rsid w:val="00764232"/>
    <w:rsid w:val="0079134C"/>
    <w:rsid w:val="007A363B"/>
    <w:rsid w:val="007A44A3"/>
    <w:rsid w:val="007E1A60"/>
    <w:rsid w:val="0080224A"/>
    <w:rsid w:val="00820698"/>
    <w:rsid w:val="00844D08"/>
    <w:rsid w:val="00876B01"/>
    <w:rsid w:val="00897E8B"/>
    <w:rsid w:val="008A654C"/>
    <w:rsid w:val="008B67E6"/>
    <w:rsid w:val="008C26C9"/>
    <w:rsid w:val="008E5FA6"/>
    <w:rsid w:val="00920639"/>
    <w:rsid w:val="00920A40"/>
    <w:rsid w:val="00922AC6"/>
    <w:rsid w:val="009255D3"/>
    <w:rsid w:val="00941E77"/>
    <w:rsid w:val="009453FD"/>
    <w:rsid w:val="00980B45"/>
    <w:rsid w:val="00984349"/>
    <w:rsid w:val="00994AB5"/>
    <w:rsid w:val="009B1C9D"/>
    <w:rsid w:val="009E2F33"/>
    <w:rsid w:val="00A2084E"/>
    <w:rsid w:val="00A46854"/>
    <w:rsid w:val="00A62B9A"/>
    <w:rsid w:val="00A7039D"/>
    <w:rsid w:val="00A82BB5"/>
    <w:rsid w:val="00A93DD8"/>
    <w:rsid w:val="00A96A26"/>
    <w:rsid w:val="00AA6054"/>
    <w:rsid w:val="00AD4C7F"/>
    <w:rsid w:val="00AE1FB7"/>
    <w:rsid w:val="00B00C58"/>
    <w:rsid w:val="00B038B9"/>
    <w:rsid w:val="00B0734E"/>
    <w:rsid w:val="00B33881"/>
    <w:rsid w:val="00B42460"/>
    <w:rsid w:val="00B45FC7"/>
    <w:rsid w:val="00B601EE"/>
    <w:rsid w:val="00B6414E"/>
    <w:rsid w:val="00B65725"/>
    <w:rsid w:val="00B83429"/>
    <w:rsid w:val="00B85F24"/>
    <w:rsid w:val="00BA289F"/>
    <w:rsid w:val="00BB46A0"/>
    <w:rsid w:val="00BB58D5"/>
    <w:rsid w:val="00BD1DFE"/>
    <w:rsid w:val="00BD3DC2"/>
    <w:rsid w:val="00BE0309"/>
    <w:rsid w:val="00BE6AAA"/>
    <w:rsid w:val="00C07706"/>
    <w:rsid w:val="00C12734"/>
    <w:rsid w:val="00C21449"/>
    <w:rsid w:val="00C25C96"/>
    <w:rsid w:val="00C67B62"/>
    <w:rsid w:val="00C71FF4"/>
    <w:rsid w:val="00C84150"/>
    <w:rsid w:val="00C974D2"/>
    <w:rsid w:val="00CD58F9"/>
    <w:rsid w:val="00D14D83"/>
    <w:rsid w:val="00D24044"/>
    <w:rsid w:val="00D30389"/>
    <w:rsid w:val="00D75187"/>
    <w:rsid w:val="00D9553B"/>
    <w:rsid w:val="00DE22D1"/>
    <w:rsid w:val="00DF433A"/>
    <w:rsid w:val="00E048CE"/>
    <w:rsid w:val="00E0532B"/>
    <w:rsid w:val="00E235ED"/>
    <w:rsid w:val="00E362DF"/>
    <w:rsid w:val="00E45775"/>
    <w:rsid w:val="00E51819"/>
    <w:rsid w:val="00E56BE4"/>
    <w:rsid w:val="00E751CD"/>
    <w:rsid w:val="00E80A44"/>
    <w:rsid w:val="00EA01C9"/>
    <w:rsid w:val="00EC799E"/>
    <w:rsid w:val="00ED4C74"/>
    <w:rsid w:val="00ED5B36"/>
    <w:rsid w:val="00EE3F5E"/>
    <w:rsid w:val="00EF0A85"/>
    <w:rsid w:val="00EF4589"/>
    <w:rsid w:val="00F308A0"/>
    <w:rsid w:val="00F350F6"/>
    <w:rsid w:val="00F74128"/>
    <w:rsid w:val="00F81BE2"/>
    <w:rsid w:val="00FA04DC"/>
    <w:rsid w:val="00FA1927"/>
    <w:rsid w:val="00FA5428"/>
    <w:rsid w:val="00FD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FA6"/>
    <w:rPr>
      <w:rFonts w:ascii="Times New Roman" w:eastAsia="Times New Roman" w:hAnsi="Times New Roman"/>
      <w:sz w:val="24"/>
      <w:szCs w:val="24"/>
    </w:rPr>
  </w:style>
  <w:style w:type="paragraph" w:styleId="Titre3">
    <w:name w:val="heading 3"/>
    <w:basedOn w:val="Normal"/>
    <w:link w:val="Titre3Car"/>
    <w:uiPriority w:val="9"/>
    <w:qFormat/>
    <w:rsid w:val="00C67B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</w:rPr>
  </w:style>
  <w:style w:type="paragraph" w:styleId="Textedebulles">
    <w:name w:val="Balloon Text"/>
    <w:basedOn w:val="Normal"/>
    <w:link w:val="TextedebullesCar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Pr>
      <w:rFonts w:ascii="Tahoma" w:eastAsia="Times New Roman" w:hAnsi="Tahoma" w:cs="Tahoma"/>
      <w:sz w:val="16"/>
      <w:szCs w:val="16"/>
      <w:lang w:eastAsia="fr-FR"/>
    </w:rPr>
  </w:style>
  <w:style w:type="character" w:styleId="Lienhypertexte">
    <w:name w:val="Hyperlink"/>
    <w:uiPriority w:val="99"/>
    <w:unhideWhenUsed/>
    <w:rsid w:val="00A2084E"/>
    <w:rPr>
      <w:rFonts w:ascii="Calibri" w:eastAsia="Calibri" w:hAnsi="Calibri" w:cs="Times New Roman"/>
      <w:color w:val="0000FF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ED5B3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semiHidden/>
    <w:rsid w:val="00ED5B36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ED5B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semiHidden/>
    <w:rsid w:val="00ED5B3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308A0"/>
    <w:pPr>
      <w:spacing w:before="100" w:beforeAutospacing="1" w:after="100" w:afterAutospacing="1"/>
    </w:pPr>
  </w:style>
  <w:style w:type="character" w:customStyle="1" w:styleId="Titre3Car">
    <w:name w:val="Titre 3 Car"/>
    <w:basedOn w:val="Policepardfaut"/>
    <w:link w:val="Titre3"/>
    <w:uiPriority w:val="9"/>
    <w:rsid w:val="00C67B62"/>
    <w:rPr>
      <w:rFonts w:ascii="Times New Roman" w:eastAsia="Times New Roman" w:hAnsi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FA6"/>
    <w:rPr>
      <w:rFonts w:ascii="Times New Roman" w:eastAsia="Times New Roman" w:hAnsi="Times New Roman"/>
      <w:sz w:val="24"/>
      <w:szCs w:val="24"/>
    </w:rPr>
  </w:style>
  <w:style w:type="paragraph" w:styleId="Titre3">
    <w:name w:val="heading 3"/>
    <w:basedOn w:val="Normal"/>
    <w:link w:val="Titre3Car"/>
    <w:uiPriority w:val="9"/>
    <w:qFormat/>
    <w:rsid w:val="00C67B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</w:rPr>
  </w:style>
  <w:style w:type="paragraph" w:styleId="Textedebulles">
    <w:name w:val="Balloon Text"/>
    <w:basedOn w:val="Normal"/>
    <w:link w:val="TextedebullesCar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Pr>
      <w:rFonts w:ascii="Tahoma" w:eastAsia="Times New Roman" w:hAnsi="Tahoma" w:cs="Tahoma"/>
      <w:sz w:val="16"/>
      <w:szCs w:val="16"/>
      <w:lang w:eastAsia="fr-FR"/>
    </w:rPr>
  </w:style>
  <w:style w:type="character" w:styleId="Lienhypertexte">
    <w:name w:val="Hyperlink"/>
    <w:uiPriority w:val="99"/>
    <w:unhideWhenUsed/>
    <w:rsid w:val="00A2084E"/>
    <w:rPr>
      <w:rFonts w:ascii="Calibri" w:eastAsia="Calibri" w:hAnsi="Calibri" w:cs="Times New Roman"/>
      <w:color w:val="0000FF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ED5B3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semiHidden/>
    <w:rsid w:val="00ED5B36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ED5B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semiHidden/>
    <w:rsid w:val="00ED5B3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308A0"/>
    <w:pPr>
      <w:spacing w:before="100" w:beforeAutospacing="1" w:after="100" w:afterAutospacing="1"/>
    </w:pPr>
  </w:style>
  <w:style w:type="character" w:customStyle="1" w:styleId="Titre3Car">
    <w:name w:val="Titre 3 Car"/>
    <w:basedOn w:val="Policepardfaut"/>
    <w:link w:val="Titre3"/>
    <w:uiPriority w:val="9"/>
    <w:rsid w:val="00C67B62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8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abouamodou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ssier%20am\BOUBOU\DOSSIER%20AM-ABOUA\cv%20amaboua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cv amaboua</Template>
  <TotalTime>1</TotalTime>
  <Pages>4</Pages>
  <Words>1088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FARCHA</dc:creator>
  <cp:lastModifiedBy>Caissiere</cp:lastModifiedBy>
  <cp:revision>2</cp:revision>
  <cp:lastPrinted>2026-01-30T10:21:00Z</cp:lastPrinted>
  <dcterms:created xsi:type="dcterms:W3CDTF">2026-04-03T12:07:00Z</dcterms:created>
  <dcterms:modified xsi:type="dcterms:W3CDTF">2026-04-03T12:07:00Z</dcterms:modified>
</cp:coreProperties>
</file>